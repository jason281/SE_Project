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991B26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037D47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Content>
                              <w:r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991B26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037D47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此外，工廠中所有人員的語言能力限定為中文跟英文，故使用者介面的語言設定只能選擇這兩種語言。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C61F99" w:rsidRPr="00C61F99" w:rsidRDefault="000979F0" w:rsidP="00C61F99">
      <w:p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="00C61F99">
        <w:rPr>
          <w:rFonts w:ascii="微軟正黑體" w:eastAsia="微軟正黑體" w:hAnsi="微軟正黑體" w:cs="微軟正黑體"/>
          <w:lang w:eastAsia="zh-TW"/>
        </w:rPr>
        <w:t>需考量員工可以經由家中連線，不能僅限於工廠內使用</w:t>
      </w:r>
      <w:r w:rsidR="00C61F99">
        <w:rPr>
          <w:rFonts w:ascii="微軟正黑體" w:eastAsia="微軟正黑體" w:hAnsi="微軟正黑體" w:cs="微軟正黑體" w:hint="eastAsia"/>
          <w:lang w:eastAsia="zh-TW"/>
        </w:rPr>
        <w:t>，</w:t>
      </w:r>
      <w:r w:rsidRPr="00FA3EAB">
        <w:rPr>
          <w:rFonts w:ascii="微軟正黑體" w:eastAsia="微軟正黑體" w:hAnsi="微軟正黑體" w:cs="新細明體" w:hint="eastAsia"/>
          <w:lang w:eastAsia="zh-TW"/>
        </w:rPr>
        <w:t>因此必須使用網路</w:t>
      </w:r>
      <w:r>
        <w:rPr>
          <w:rFonts w:ascii="微軟正黑體" w:eastAsia="微軟正黑體" w:hAnsi="微軟正黑體" w:cs="新細明體" w:hint="eastAsia"/>
          <w:lang w:eastAsia="zh-TW"/>
        </w:rPr>
        <w:t>。</w:t>
      </w:r>
      <w:r w:rsidR="00C61F99">
        <w:rPr>
          <w:rFonts w:ascii="微軟正黑體" w:eastAsia="微軟正黑體" w:hAnsi="微軟正黑體" w:cs="新細明體" w:hint="eastAsia"/>
          <w:lang w:eastAsia="zh-TW"/>
        </w:rPr>
        <w:t>此系統</w:t>
      </w:r>
      <w:r w:rsidR="00C61F99">
        <w:rPr>
          <w:rFonts w:ascii="微軟正黑體" w:eastAsia="微軟正黑體" w:hAnsi="微軟正黑體" w:cs="微軟正黑體"/>
          <w:lang w:eastAsia="zh-TW"/>
        </w:rPr>
        <w:t>至少需於windows 7版本以上之個人電腦執行。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>
        <w:rPr>
          <w:rFonts w:eastAsia="微軟正黑體" w:hint="eastAsia"/>
          <w:sz w:val="24"/>
          <w:szCs w:val="24"/>
          <w:lang w:eastAsia="zh-TW"/>
        </w:rPr>
        <w:t>此差勤系統區分使用者為三種不同的身分：主任、領班及員工，並根據使用者的身分提供其相應的差勤功能，功能選項包括請假、瀏覽當天上班人員及指派員工出差等等。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上班區分早班、晚班，每個禮拜自動換班(早班-&gt;晚班，晚班-&gt;早班)。主任固定早班。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lastRenderedPageBreak/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主任能夠瀏覽主任/領班/員工一週預計上班情形。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能夠瀏覽主任/領班/員工一週預計上班情形。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lastRenderedPageBreak/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數個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r>
        <w:rPr>
          <w:rFonts w:ascii="微軟正黑體" w:eastAsia="微軟正黑體" w:hAnsi="微軟正黑體" w:cs="微軟正黑體" w:hint="eastAsia"/>
          <w:lang w:eastAsia="zh-TW"/>
        </w:rPr>
        <w:t>一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刪除員工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瀏覽員工一週預計上班情形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使用者切換到請假頁面，輸入自己的ID，然後選擇請假類別、開始時間和結束時間，然後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，查看自己的請假紀錄，而其中狀態欄會顯示該請假申請是處於「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DC68CC">
        <w:rPr>
          <w:rFonts w:eastAsia="微軟正黑體" w:hint="eastAsia"/>
          <w:b/>
          <w:sz w:val="24"/>
          <w:szCs w:val="24"/>
          <w:lang w:eastAsia="zh-TW"/>
        </w:rPr>
        <w:t>、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A87550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6C3FCF">
        <w:rPr>
          <w:rFonts w:eastAsia="微軟正黑體" w:hint="eastAsia"/>
          <w:b/>
          <w:sz w:val="24"/>
          <w:szCs w:val="24"/>
          <w:highlight w:val="yellow"/>
          <w:lang w:eastAsia="zh-TW"/>
        </w:rPr>
        <w:t>指定員工出差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835019" w:rsidRPr="006C3FCF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當天上班人員頁面上有三個類別，分別是早班、晚班及請假人員，使用者可以切換此三個類別瀏覽當天的上班人員及請假人員。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系統架構圖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835019" w:rsidP="00835019">
      <w:pPr>
        <w:rPr>
          <w:rFonts w:eastAsia="微軟正黑體"/>
          <w:lang w:eastAsia="zh-TW"/>
        </w:rPr>
      </w:pPr>
    </w:p>
    <w:p w:rsidR="00835019" w:rsidRDefault="00835019">
      <w:pPr>
        <w:spacing w:line="276" w:lineRule="auto"/>
        <w:rPr>
          <w:lang w:eastAsia="zh-TW"/>
        </w:rPr>
      </w:pPr>
      <w:r>
        <w:rPr>
          <w:lang w:eastAsia="zh-TW"/>
        </w:rPr>
        <w:br w:type="page"/>
      </w:r>
    </w:p>
    <w:p w:rsidR="00835019" w:rsidRDefault="000459AA" w:rsidP="00835019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2BF8B2D" wp14:editId="394B438C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76B11A0" wp14:editId="018FF0B5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 xml:space="preserve"> </w:t>
      </w:r>
      <w:r w:rsidR="00835019">
        <w:rPr>
          <w:rFonts w:hint="eastAsia"/>
          <w:lang w:eastAsia="zh-TW"/>
        </w:rPr>
        <w:t>使用者介面</w:t>
      </w:r>
    </w:p>
    <w:p w:rsidR="000459AA" w:rsidRDefault="000459AA" w:rsidP="00835019">
      <w:pPr>
        <w:rPr>
          <w:rFonts w:eastAsia="微軟正黑體"/>
          <w:lang w:eastAsia="zh-TW"/>
        </w:rPr>
      </w:pPr>
    </w:p>
    <w:p w:rsidR="00185778" w:rsidRPr="00185778" w:rsidRDefault="00185778" w:rsidP="00835019">
      <w:pPr>
        <w:rPr>
          <w:rFonts w:eastAsia="微軟正黑體"/>
          <w:lang w:eastAsia="zh-TW"/>
        </w:rPr>
      </w:pP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Pr="00185778" w:rsidRDefault="00185778">
      <w:pPr>
        <w:spacing w:line="276" w:lineRule="auto"/>
      </w:pP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9AA" w:rsidRDefault="000459AA">
      <w:pPr>
        <w:spacing w:line="276" w:lineRule="auto"/>
        <w:rPr>
          <w:rFonts w:eastAsia="微軟正黑體"/>
          <w:lang w:eastAsia="zh-TW"/>
        </w:rPr>
      </w:pPr>
    </w:p>
    <w:p w:rsidR="000459AA" w:rsidRDefault="000459AA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5F2E63" w:rsidRDefault="005F2E63">
      <w:pPr>
        <w:spacing w:line="276" w:lineRule="auto"/>
        <w:rPr>
          <w:rFonts w:eastAsia="微軟正黑體"/>
          <w:lang w:eastAsia="zh-TW"/>
        </w:rPr>
      </w:pPr>
    </w:p>
    <w:p w:rsidR="005F2E63" w:rsidRDefault="005F2E63">
      <w:pPr>
        <w:spacing w:line="276" w:lineRule="auto"/>
        <w:rPr>
          <w:rFonts w:eastAsia="微軟正黑體"/>
          <w:lang w:eastAsia="zh-TW"/>
        </w:rPr>
      </w:pPr>
    </w:p>
    <w:p w:rsidR="00AE3863" w:rsidRDefault="005F2E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4752340"/>
            <wp:effectExtent l="0" t="0" r="190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當週上班員工_elabo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E3863" w:rsidRDefault="00AE3863">
      <w:pPr>
        <w:spacing w:line="276" w:lineRule="auto"/>
        <w:rPr>
          <w:rFonts w:eastAsia="微軟正黑體"/>
          <w:lang w:eastAsia="zh-TW"/>
        </w:rPr>
      </w:pP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835019">
      <w:pPr>
        <w:pStyle w:val="a4"/>
        <w:rPr>
          <w:lang w:eastAsia="zh-TW"/>
        </w:rPr>
      </w:pPr>
      <w:r w:rsidRPr="00835019">
        <w:rPr>
          <w:rFonts w:hint="eastAsia"/>
          <w:lang w:eastAsia="zh-TW"/>
        </w:rPr>
        <w:lastRenderedPageBreak/>
        <w:t>U</w: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1F34E259" wp14:editId="4ADC23A8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C50A6E4" wp14:editId="4D1F5EA8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 Case Diagram</w:t>
      </w:r>
    </w:p>
    <w:p w:rsidR="00835019" w:rsidRDefault="00835019" w:rsidP="00835019">
      <w:pPr>
        <w:rPr>
          <w:rFonts w:eastAsia="微軟正黑體"/>
          <w:lang w:eastAsia="zh-TW"/>
        </w:rPr>
      </w:pPr>
    </w:p>
    <w:p w:rsidR="00835019" w:rsidRDefault="00835019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835019" w:rsidP="00161586">
      <w:pPr>
        <w:pStyle w:val="a4"/>
        <w:rPr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3933E3BF" wp14:editId="16B4E8D0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>
        <w:rPr>
          <w:rFonts w:hint="eastAsia"/>
          <w:lang w:eastAsia="zh-TW"/>
        </w:rPr>
        <w:t>C</w:t>
      </w:r>
      <w:r w:rsidR="00161586">
        <w:rPr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 w:rsidRPr="00161586">
        <w:rPr>
          <w:rFonts w:eastAsia="微軟正黑體"/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55F77087" wp14:editId="10A4D645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3F4C8704" wp14:editId="75E4772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>
        <w:rPr>
          <w:rFonts w:hint="eastAsia"/>
          <w:lang w:eastAsia="zh-TW"/>
        </w:rPr>
        <w:t>S</w:t>
      </w:r>
      <w:r>
        <w:rPr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資料庫需求及定義</w:t>
      </w:r>
      <w:r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161586" w:rsidP="00161586">
      <w:pPr>
        <w:pStyle w:val="a4"/>
        <w:rPr>
          <w:lang w:eastAsia="zh-TW"/>
        </w:rPr>
      </w:pPr>
      <w:r>
        <w:rPr>
          <w:rFonts w:hint="eastAsia"/>
          <w:lang w:eastAsia="zh-TW"/>
        </w:rPr>
        <w:lastRenderedPageBreak/>
        <w:t>安全性</w:t>
      </w:r>
      <w:r>
        <w:rPr>
          <w:rFonts w:hint="eastAsia"/>
          <w:lang w:eastAsia="zh-TW"/>
        </w:rPr>
        <w:t>/</w:t>
      </w:r>
      <w:r>
        <w:rPr>
          <w:rFonts w:hint="eastAsia"/>
          <w:lang w:eastAsia="zh-TW"/>
        </w:rPr>
        <w:t>風險評估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835019" w:rsidRPr="00835019" w:rsidRDefault="00161586" w:rsidP="00835019">
      <w:pPr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3219633D" wp14:editId="1300F933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0245C500" wp14:editId="49A33D22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2EBBDD5" wp14:editId="18DE7544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Pr="00835019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05377ADF" wp14:editId="3C717B5A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835019" w:rsidSect="00E53536">
      <w:footerReference w:type="default" r:id="rId29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1B26" w:rsidRDefault="00991B26">
      <w:pPr>
        <w:spacing w:after="0" w:line="240" w:lineRule="auto"/>
      </w:pPr>
      <w:r>
        <w:separator/>
      </w:r>
    </w:p>
  </w:endnote>
  <w:endnote w:type="continuationSeparator" w:id="0">
    <w:p w:rsidR="00991B26" w:rsidRDefault="00991B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2E63" w:rsidRPr="005F2E63">
          <w:rPr>
            <w:noProof/>
            <w:lang w:val="zh-TW" w:eastAsia="zh-TW"/>
          </w:rPr>
          <w:t>19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1B26" w:rsidRDefault="00991B26">
      <w:pPr>
        <w:spacing w:after="0" w:line="240" w:lineRule="auto"/>
      </w:pPr>
      <w:r>
        <w:separator/>
      </w:r>
    </w:p>
  </w:footnote>
  <w:footnote w:type="continuationSeparator" w:id="0">
    <w:p w:rsidR="00991B26" w:rsidRDefault="00991B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2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5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1"/>
  </w:num>
  <w:num w:numId="5">
    <w:abstractNumId w:val="6"/>
  </w:num>
  <w:num w:numId="6">
    <w:abstractNumId w:val="8"/>
  </w:num>
  <w:num w:numId="7">
    <w:abstractNumId w:val="5"/>
  </w:num>
  <w:num w:numId="8">
    <w:abstractNumId w:val="7"/>
  </w:num>
  <w:num w:numId="9">
    <w:abstractNumId w:val="2"/>
  </w:num>
  <w:num w:numId="10">
    <w:abstractNumId w:val="9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bordersDoNotSurroundHeader/>
  <w:bordersDoNotSurroundFooter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37D47"/>
    <w:rsid w:val="000459AA"/>
    <w:rsid w:val="000979F0"/>
    <w:rsid w:val="00140016"/>
    <w:rsid w:val="00161586"/>
    <w:rsid w:val="00184E74"/>
    <w:rsid w:val="00185778"/>
    <w:rsid w:val="0019693D"/>
    <w:rsid w:val="0019789C"/>
    <w:rsid w:val="00212ACF"/>
    <w:rsid w:val="00261A3C"/>
    <w:rsid w:val="003130D4"/>
    <w:rsid w:val="003D7CCF"/>
    <w:rsid w:val="00412653"/>
    <w:rsid w:val="00442715"/>
    <w:rsid w:val="004B44AD"/>
    <w:rsid w:val="004B47B0"/>
    <w:rsid w:val="004B656C"/>
    <w:rsid w:val="004C44D3"/>
    <w:rsid w:val="004C4DF7"/>
    <w:rsid w:val="00547185"/>
    <w:rsid w:val="005847DD"/>
    <w:rsid w:val="005964C0"/>
    <w:rsid w:val="00596AA1"/>
    <w:rsid w:val="005B0B9D"/>
    <w:rsid w:val="005C399E"/>
    <w:rsid w:val="005F2E63"/>
    <w:rsid w:val="0060076A"/>
    <w:rsid w:val="00692B6A"/>
    <w:rsid w:val="006C3FCF"/>
    <w:rsid w:val="006E4544"/>
    <w:rsid w:val="00735AD7"/>
    <w:rsid w:val="00740A91"/>
    <w:rsid w:val="00835019"/>
    <w:rsid w:val="008871B3"/>
    <w:rsid w:val="00943367"/>
    <w:rsid w:val="0095172C"/>
    <w:rsid w:val="00991B26"/>
    <w:rsid w:val="00A0504C"/>
    <w:rsid w:val="00A1172B"/>
    <w:rsid w:val="00A15D94"/>
    <w:rsid w:val="00A87550"/>
    <w:rsid w:val="00AD72F3"/>
    <w:rsid w:val="00AE3863"/>
    <w:rsid w:val="00AE5D8E"/>
    <w:rsid w:val="00AF272A"/>
    <w:rsid w:val="00AF6818"/>
    <w:rsid w:val="00C026BE"/>
    <w:rsid w:val="00C11C0B"/>
    <w:rsid w:val="00C30E6F"/>
    <w:rsid w:val="00C61F99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D31A0"/>
    <w:rsid w:val="00EE4A3E"/>
    <w:rsid w:val="00F762BF"/>
    <w:rsid w:val="00FD7641"/>
    <w:rsid w:val="00FE49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0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jpg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135389"/>
    <w:rsid w:val="00581334"/>
    <w:rsid w:val="00912EE9"/>
    <w:rsid w:val="00C13C52"/>
    <w:rsid w:val="00CE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DE3465-F5FF-4056-9E6F-220266C3D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(基本設計).dotx</Template>
  <TotalTime>1291</TotalTime>
  <Pages>20</Pages>
  <Words>386</Words>
  <Characters>2202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2583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jason chang</cp:lastModifiedBy>
  <cp:revision>16</cp:revision>
  <dcterms:created xsi:type="dcterms:W3CDTF">2016-10-27T03:26:00Z</dcterms:created>
  <dcterms:modified xsi:type="dcterms:W3CDTF">2016-10-28T13:25:00Z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