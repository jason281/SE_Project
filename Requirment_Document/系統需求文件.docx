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547185" w:rsidRDefault="00EE4A3E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A743C5D" wp14:editId="083CAA88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7795272</wp:posOffset>
                    </wp:positionV>
                    <wp:extent cx="1626782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6782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C93222" w:rsidRDefault="004A12CA">
                                <w:pPr>
                                  <w:pStyle w:val="a6"/>
                                  <w:rPr>
                                    <w:color w:val="0070C0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副標題"/>
                                    <w:tag w:val="Subtitle"/>
                                    <w:id w:val="1545640619"/>
                                    <w:placeholder>
                                      <w:docPart w:val="748C7427C62449C0B3043A4A776262E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系統需求文件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3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613.8pt;width:128.1pt;height:44.6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j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" filled="f" stroked="f">
                    <v:textbox>
                      <w:txbxContent>
                        <w:p w:rsidR="00037D47" w:rsidRPr="00C93222" w:rsidRDefault="004A12CA">
                          <w:pPr>
                            <w:pStyle w:val="a6"/>
                            <w:rPr>
                              <w:color w:val="0070C0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副標題"/>
                              <w:tag w:val="Subtitle"/>
                              <w:id w:val="1545640619"/>
                              <w:placeholder>
                                <w:docPart w:val="748C7427C62449C0B3043A4A776262E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系統需求文件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3BAFA084" wp14:editId="5BADC08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6767782</wp:posOffset>
                    </wp:positionV>
                    <wp:extent cx="3955312" cy="1009783"/>
                    <wp:effectExtent l="0" t="0" r="0" b="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5312" cy="1009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4C44D3" w:rsidRDefault="004A12CA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標題"/>
                                    <w:tag w:val="Title"/>
                                    <w:id w:val="-5039816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4C44D3">
                                      <w:rPr>
                                        <w:rFonts w:eastAsia="微軟正黑體" w:hint="eastAsia"/>
                                        <w:szCs w:val="72"/>
                                        <w:lang w:eastAsia="zh-TW"/>
                                      </w:rPr>
                                      <w:t>工廠電子差勤系統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FA084" id="Text Box 26" o:spid="_x0000_s1027" type="#_x0000_t202" style="position:absolute;margin-left:0;margin-top:532.9pt;width:311.45pt;height:79.5pt;z-index:25165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" filled="f" stroked="f">
                    <v:textbox>
                      <w:txbxContent>
                        <w:p w:rsidR="00037D47" w:rsidRPr="004C44D3" w:rsidRDefault="004A12CA">
                          <w:pPr>
                            <w:pStyle w:val="a4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標題"/>
                              <w:tag w:val="Title"/>
                              <w:id w:val="-5039816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4C44D3">
                                <w:rPr>
                                  <w:rFonts w:eastAsia="微軟正黑體" w:hint="eastAsia"/>
                                  <w:szCs w:val="72"/>
                                  <w:lang w:eastAsia="zh-TW"/>
                                </w:rPr>
                                <w:t>工廠電子差勤系統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970E92E" wp14:editId="2BAE8A70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0" t="0" r="0" b="508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Default="00037D47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333798B8" wp14:editId="76EAA6DA">
                                      <wp:extent cx="8318763" cy="6747509"/>
                                      <wp:effectExtent l="0" t="0" r="6350" b="0"/>
                                      <wp:docPr id="1" name="圖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2015722144025.jpg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53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18752" cy="68286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6970E92E" id="Text Box 2" o:spid="_x0000_s1028" type="#_x0000_t202" style="position:absolute;margin-left:0;margin-top:0;width:511.4pt;height:532.1pt;z-index:2516608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" stroked="f" strokeweight=".5pt">
                    <v:fill r:id="rId11" o:title="" recolor="t" rotate="t" type="frame"/>
                    <v:textbox inset="0,0,0,0">
                      <w:txbxContent>
                        <w:p w:rsidR="00037D47" w:rsidRDefault="00037D47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333798B8" wp14:editId="76EAA6DA">
                                <wp:extent cx="8318763" cy="6747509"/>
                                <wp:effectExtent l="0" t="0" r="6350" b="0"/>
                                <wp:docPr id="1" name="圖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2015722144025.jpg"/>
                                        <pic:cNvPicPr/>
                                      </pic:nvPicPr>
                                      <pic:blipFill rotWithShape="1"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3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18752" cy="682861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BB7A9A6" wp14:editId="1FF3F8C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822DFF5" id="Rectangle 9" o:spid="_x0000_s1026" style="position:absolute;margin-left:0;margin-top:0;width:9.75pt;height:238.55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" fillcolor="#0070c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D9BE253" wp14:editId="104689E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F0E648F" id="Rectangle 8" o:spid="_x0000_s1026" style="position:absolute;margin-left:0;margin-top:0;width:9.75pt;height:532.1pt;z-index:251656704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5G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5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" fillcolor="#00b0f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7D255794" wp14:editId="1C9DC1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52B5DB1" id="Rectangle 4" o:spid="_x0000_s1026" style="position:absolute;margin-left:0;margin-top:0;width:520pt;height:768.85pt;z-index:25165465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E53536" w:rsidRDefault="00AF272A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lastRenderedPageBreak/>
        <w:t>一、</w:t>
      </w:r>
      <w:r w:rsidR="00835019">
        <w:rPr>
          <w:rFonts w:hint="eastAsia"/>
          <w:lang w:eastAsia="zh-TW"/>
        </w:rPr>
        <w:t>系統概述</w:t>
      </w:r>
    </w:p>
    <w:p w:rsidR="00AF272A" w:rsidRPr="00AF272A" w:rsidRDefault="00AF272A" w:rsidP="00AF272A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1.1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 w:rsidR="00C61F99">
        <w:rPr>
          <w:rFonts w:eastAsia="微軟正黑體" w:hint="eastAsia"/>
          <w:b/>
          <w:sz w:val="28"/>
          <w:szCs w:val="28"/>
          <w:lang w:eastAsia="zh-TW"/>
        </w:rPr>
        <w:t>目標</w:t>
      </w:r>
    </w:p>
    <w:p w:rsidR="000979F0" w:rsidRPr="00C61F99" w:rsidRDefault="00AF272A" w:rsidP="00C61F99">
      <w:p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 w:rsidRPr="00AF272A">
        <w:rPr>
          <w:rFonts w:eastAsia="微軟正黑體" w:hint="eastAsia"/>
          <w:sz w:val="24"/>
          <w:szCs w:val="24"/>
          <w:lang w:eastAsia="zh-TW"/>
        </w:rPr>
        <w:t>此工廠電子差勤系統將被使用來輔助工廠進行員工的管理，以達成即時性的目標。</w:t>
      </w:r>
    </w:p>
    <w:p w:rsidR="0019693D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1.2</w:t>
      </w:r>
      <w:r w:rsidR="0019693D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系統使用者性質</w:t>
      </w:r>
      <w:r>
        <w:rPr>
          <w:rFonts w:eastAsia="微軟正黑體" w:hint="eastAsia"/>
          <w:b/>
          <w:sz w:val="28"/>
          <w:szCs w:val="28"/>
          <w:lang w:eastAsia="zh-TW"/>
        </w:rPr>
        <w:t>及需求</w:t>
      </w:r>
    </w:p>
    <w:p w:rsidR="00D463D1" w:rsidRPr="00C61F99" w:rsidRDefault="00D463D1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Pr="000979F0">
        <w:rPr>
          <w:rFonts w:eastAsia="微軟正黑體" w:hint="eastAsia"/>
          <w:sz w:val="24"/>
          <w:szCs w:val="24"/>
          <w:lang w:eastAsia="zh-TW"/>
        </w:rPr>
        <w:t>系統使用者為工廠中的主任、領班及員工，而他們期望</w:t>
      </w:r>
      <w:r w:rsidR="000979F0">
        <w:rPr>
          <w:rFonts w:eastAsia="微軟正黑體" w:hint="eastAsia"/>
          <w:sz w:val="24"/>
          <w:szCs w:val="24"/>
          <w:lang w:eastAsia="zh-TW"/>
        </w:rPr>
        <w:t>能</w:t>
      </w:r>
      <w:r w:rsidRPr="000979F0">
        <w:rPr>
          <w:rFonts w:eastAsia="微軟正黑體" w:hint="eastAsia"/>
          <w:sz w:val="24"/>
          <w:szCs w:val="24"/>
          <w:lang w:eastAsia="zh-TW"/>
        </w:rPr>
        <w:t>透過此系統</w:t>
      </w:r>
      <w:proofErr w:type="gramStart"/>
      <w:r w:rsidRPr="000979F0">
        <w:rPr>
          <w:rFonts w:eastAsia="微軟正黑體" w:hint="eastAsia"/>
          <w:sz w:val="24"/>
          <w:szCs w:val="24"/>
          <w:lang w:eastAsia="zh-TW"/>
        </w:rPr>
        <w:t>達成</w:t>
      </w:r>
      <w:r w:rsidR="00C61F99">
        <w:rPr>
          <w:rFonts w:eastAsia="微軟正黑體" w:hint="eastAsia"/>
          <w:sz w:val="24"/>
          <w:szCs w:val="24"/>
          <w:lang w:eastAsia="zh-TW"/>
        </w:rPr>
        <w:t>線上</w:t>
      </w:r>
      <w:r w:rsidRPr="000979F0">
        <w:rPr>
          <w:rFonts w:eastAsia="微軟正黑體" w:hint="eastAsia"/>
          <w:sz w:val="24"/>
          <w:szCs w:val="24"/>
          <w:lang w:eastAsia="zh-TW"/>
        </w:rPr>
        <w:t>申請</w:t>
      </w:r>
      <w:proofErr w:type="gramEnd"/>
      <w:r w:rsidR="000979F0">
        <w:rPr>
          <w:rFonts w:eastAsia="微軟正黑體" w:hint="eastAsia"/>
          <w:sz w:val="24"/>
          <w:szCs w:val="24"/>
          <w:lang w:eastAsia="zh-TW"/>
        </w:rPr>
        <w:t>、</w:t>
      </w:r>
      <w:r w:rsidRPr="000979F0">
        <w:rPr>
          <w:rFonts w:eastAsia="微軟正黑體" w:hint="eastAsia"/>
          <w:sz w:val="24"/>
          <w:szCs w:val="24"/>
          <w:lang w:eastAsia="zh-TW"/>
        </w:rPr>
        <w:t>核准</w:t>
      </w:r>
      <w:r w:rsidR="000979F0">
        <w:rPr>
          <w:rFonts w:eastAsia="微軟正黑體" w:hint="eastAsia"/>
          <w:sz w:val="24"/>
          <w:szCs w:val="24"/>
          <w:lang w:eastAsia="zh-TW"/>
        </w:rPr>
        <w:t>及瀏覽與</w:t>
      </w:r>
      <w:r w:rsidRPr="000979F0">
        <w:rPr>
          <w:rFonts w:eastAsia="微軟正黑體" w:hint="eastAsia"/>
          <w:sz w:val="24"/>
          <w:szCs w:val="24"/>
          <w:lang w:eastAsia="zh-TW"/>
        </w:rPr>
        <w:t>差勤相關的事項。</w:t>
      </w:r>
      <w:proofErr w:type="gramStart"/>
      <w:r w:rsidR="00C61F99">
        <w:rPr>
          <w:rFonts w:ascii="微軟正黑體" w:eastAsia="微軟正黑體" w:hAnsi="微軟正黑體" w:cs="新細明體" w:hint="eastAsia"/>
          <w:lang w:eastAsia="zh-TW"/>
        </w:rPr>
        <w:t>此外，</w:t>
      </w:r>
      <w:proofErr w:type="gramEnd"/>
      <w:r w:rsidR="00C61F99">
        <w:rPr>
          <w:rFonts w:ascii="微軟正黑體" w:eastAsia="微軟正黑體" w:hAnsi="微軟正黑體" w:cs="新細明體" w:hint="eastAsia"/>
          <w:lang w:eastAsia="zh-TW"/>
        </w:rPr>
        <w:t>工廠中所有人員的語言能力限定為中文跟英文，故使用者介面的語言設定只能選擇這兩種語言。</w:t>
      </w:r>
    </w:p>
    <w:p w:rsidR="00A15D94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1.3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環境</w:t>
      </w:r>
    </w:p>
    <w:p w:rsidR="00C61F99" w:rsidRPr="00C61F99" w:rsidRDefault="000979F0" w:rsidP="00C61F99">
      <w:p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="00C61F99">
        <w:rPr>
          <w:rFonts w:ascii="微軟正黑體" w:eastAsia="微軟正黑體" w:hAnsi="微軟正黑體" w:cs="微軟正黑體"/>
          <w:lang w:eastAsia="zh-TW"/>
        </w:rPr>
        <w:t>需考量員工可以經由家中連線，不能僅限於工廠內使用</w:t>
      </w:r>
      <w:r w:rsidR="00C61F99">
        <w:rPr>
          <w:rFonts w:ascii="微軟正黑體" w:eastAsia="微軟正黑體" w:hAnsi="微軟正黑體" w:cs="微軟正黑體" w:hint="eastAsia"/>
          <w:lang w:eastAsia="zh-TW"/>
        </w:rPr>
        <w:t>，</w:t>
      </w:r>
      <w:r w:rsidRPr="00FA3EAB">
        <w:rPr>
          <w:rFonts w:ascii="微軟正黑體" w:eastAsia="微軟正黑體" w:hAnsi="微軟正黑體" w:cs="新細明體" w:hint="eastAsia"/>
          <w:lang w:eastAsia="zh-TW"/>
        </w:rPr>
        <w:t>因此必須使用網路</w:t>
      </w:r>
      <w:r>
        <w:rPr>
          <w:rFonts w:ascii="微軟正黑體" w:eastAsia="微軟正黑體" w:hAnsi="微軟正黑體" w:cs="新細明體" w:hint="eastAsia"/>
          <w:lang w:eastAsia="zh-TW"/>
        </w:rPr>
        <w:t>。</w:t>
      </w:r>
      <w:r w:rsidR="00C61F99">
        <w:rPr>
          <w:rFonts w:ascii="微軟正黑體" w:eastAsia="微軟正黑體" w:hAnsi="微軟正黑體" w:cs="新細明體" w:hint="eastAsia"/>
          <w:lang w:eastAsia="zh-TW"/>
        </w:rPr>
        <w:t>此系統</w:t>
      </w:r>
      <w:r w:rsidR="00C61F99">
        <w:rPr>
          <w:rFonts w:ascii="微軟正黑體" w:eastAsia="微軟正黑體" w:hAnsi="微軟正黑體" w:cs="微軟正黑體"/>
          <w:lang w:eastAsia="zh-TW"/>
        </w:rPr>
        <w:t>至少需於windows 7版本以上之個人電腦執行。</w:t>
      </w:r>
    </w:p>
    <w:p w:rsidR="00835019" w:rsidRDefault="00C61F99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t>二、</w:t>
      </w:r>
      <w:r w:rsidR="00835019">
        <w:rPr>
          <w:rFonts w:hint="eastAsia"/>
          <w:lang w:eastAsia="zh-TW"/>
        </w:rPr>
        <w:t>系統功能</w:t>
      </w:r>
    </w:p>
    <w:p w:rsidR="00C61F99" w:rsidRPr="00AF272A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功能簡述</w:t>
      </w:r>
    </w:p>
    <w:p w:rsidR="00C61F99" w:rsidRPr="00C61F99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proofErr w:type="gramStart"/>
      <w:r>
        <w:rPr>
          <w:rFonts w:eastAsia="微軟正黑體" w:hint="eastAsia"/>
          <w:sz w:val="24"/>
          <w:szCs w:val="24"/>
          <w:lang w:eastAsia="zh-TW"/>
        </w:rPr>
        <w:t>此差勤</w:t>
      </w:r>
      <w:proofErr w:type="gramEnd"/>
      <w:r>
        <w:rPr>
          <w:rFonts w:eastAsia="微軟正黑體" w:hint="eastAsia"/>
          <w:sz w:val="24"/>
          <w:szCs w:val="24"/>
          <w:lang w:eastAsia="zh-TW"/>
        </w:rPr>
        <w:t>系統區分使用者為三種不同的身分：主任、領班及員工，並根據使用者的身分提供其相應的差勤功能，功能選項包括請假、瀏覽當天上班人員及指派員工出差等等。</w:t>
      </w:r>
    </w:p>
    <w:p w:rsidR="004B47B0" w:rsidRDefault="00C61F99" w:rsidP="004B47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.2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功能</w:t>
      </w:r>
      <w:r>
        <w:rPr>
          <w:rFonts w:eastAsia="微軟正黑體" w:hint="eastAsia"/>
          <w:b/>
          <w:sz w:val="28"/>
          <w:szCs w:val="28"/>
          <w:lang w:eastAsia="zh-TW"/>
        </w:rPr>
        <w:t>名稱及說明</w:t>
      </w:r>
    </w:p>
    <w:p w:rsidR="00692B6A" w:rsidRPr="00A87550" w:rsidRDefault="00692B6A" w:rsidP="00692B6A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系統內部分類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本系統區分主任、領班、員工三種權限。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本系統區分上班、病假、事假、出差、補休五種情形。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上班區分早班、晚班，每</w:t>
      </w:r>
      <w:proofErr w:type="gramStart"/>
      <w:r w:rsidRPr="00A87550">
        <w:rPr>
          <w:rFonts w:ascii="微軟正黑體" w:eastAsia="微軟正黑體" w:hAnsi="微軟正黑體" w:cs="微軟正黑體"/>
          <w:lang w:eastAsia="zh-TW"/>
        </w:rPr>
        <w:t>個</w:t>
      </w:r>
      <w:proofErr w:type="gramEnd"/>
      <w:r w:rsidRPr="00A87550">
        <w:rPr>
          <w:rFonts w:ascii="微軟正黑體" w:eastAsia="微軟正黑體" w:hAnsi="微軟正黑體" w:cs="微軟正黑體"/>
          <w:lang w:eastAsia="zh-TW"/>
        </w:rPr>
        <w:t>禮拜自動換班(早班-&gt;晚班，晚班-&gt;早班)。主任固定早班。</w:t>
      </w:r>
    </w:p>
    <w:p w:rsidR="00C61F99" w:rsidRP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每名主任/領班/員工皆有一組員工識別碼(ID)及預設密碼(00000000)用以登入系統。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lastRenderedPageBreak/>
        <w:t>主任/領班/員工</w:t>
      </w:r>
      <w:r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/>
          <w:lang w:eastAsia="zh-TW"/>
        </w:rPr>
        <w:t>ID由A001至A023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每名主任/領班/員工皆能修改自己的密碼。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主任權限</w:t>
      </w:r>
    </w:p>
    <w:p w:rsidR="00A87550" w:rsidRPr="00DC68CC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主任能夠新增/刪除員工。</w:t>
      </w:r>
    </w:p>
    <w:p w:rsidR="00DC68CC" w:rsidRPr="00A87550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主任能夠調整主任/領班/員工權限。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主任能夠瀏覽主任/領班/員工</w:t>
      </w:r>
      <w:proofErr w:type="gramStart"/>
      <w:r w:rsidRPr="00A87550">
        <w:rPr>
          <w:rFonts w:ascii="微軟正黑體" w:eastAsia="微軟正黑體" w:hAnsi="微軟正黑體" w:cs="微軟正黑體"/>
          <w:lang w:eastAsia="zh-TW"/>
        </w:rPr>
        <w:t>一週</w:t>
      </w:r>
      <w:proofErr w:type="gramEnd"/>
      <w:r w:rsidRPr="00A87550">
        <w:rPr>
          <w:rFonts w:ascii="微軟正黑體" w:eastAsia="微軟正黑體" w:hAnsi="微軟正黑體" w:cs="微軟正黑體"/>
          <w:lang w:eastAsia="zh-TW"/>
        </w:rPr>
        <w:t>預計上班情形。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主任能夠瀏覽當天上班人員。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主任能夠核准主任/領班/員工事假、補休。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主任能夠指定主任/領班/員工出差。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領班權限</w:t>
      </w:r>
    </w:p>
    <w:p w:rsidR="00A87550" w:rsidRP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能夠瀏覽主任/領班/員工</w:t>
      </w:r>
      <w:proofErr w:type="gramStart"/>
      <w:r w:rsidRPr="00A87550">
        <w:rPr>
          <w:rFonts w:ascii="微軟正黑體" w:eastAsia="微軟正黑體" w:hAnsi="微軟正黑體" w:cs="微軟正黑體"/>
          <w:lang w:eastAsia="zh-TW"/>
        </w:rPr>
        <w:t>一週</w:t>
      </w:r>
      <w:proofErr w:type="gramEnd"/>
      <w:r w:rsidRPr="00A87550">
        <w:rPr>
          <w:rFonts w:ascii="微軟正黑體" w:eastAsia="微軟正黑體" w:hAnsi="微軟正黑體" w:cs="微軟正黑體"/>
          <w:lang w:eastAsia="zh-TW"/>
        </w:rPr>
        <w:t>預計上班情形。</w:t>
      </w:r>
    </w:p>
    <w:p w:rsid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/>
          <w:lang w:eastAsia="zh-TW"/>
        </w:rPr>
        <w:t>領班能夠核准領班/員工事假、補休。</w:t>
      </w:r>
    </w:p>
    <w:p w:rsid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員工權限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員工</w:t>
      </w:r>
      <w:r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員工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4C4DF7" w:rsidRDefault="004C4DF7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請假相關規定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事假、出差必須填寫事由。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病假於當日申請並立即生效，連續病假需每日申請。</w:t>
      </w:r>
    </w:p>
    <w:p w:rsidR="004C4DF7" w:rsidRP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病假不考慮登錄長期住院</w:t>
      </w:r>
      <w:r w:rsidRPr="00FA3EAB">
        <w:rPr>
          <w:rFonts w:ascii="微軟正黑體" w:eastAsia="微軟正黑體" w:hAnsi="微軟正黑體" w:cs="新細明體" w:hint="eastAsia"/>
          <w:lang w:eastAsia="zh-TW"/>
        </w:rPr>
        <w:t>情形。</w:t>
      </w:r>
    </w:p>
    <w:p w:rsidR="00EE4A3E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資料輸入</w:t>
      </w:r>
      <w:r w:rsidR="00EE4A3E">
        <w:rPr>
          <w:rFonts w:eastAsia="微軟正黑體" w:hint="eastAsia"/>
          <w:b/>
          <w:sz w:val="28"/>
          <w:szCs w:val="28"/>
          <w:lang w:eastAsia="zh-TW"/>
        </w:rPr>
        <w:t>、處理與輸出</w:t>
      </w:r>
    </w:p>
    <w:p w:rsidR="00EE4A3E" w:rsidRDefault="00EE4A3E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於Login介面輸入員工ID及密碼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統會</w:t>
      </w:r>
      <w:r>
        <w:rPr>
          <w:rFonts w:ascii="微軟正黑體" w:eastAsia="微軟正黑體" w:hAnsi="微軟正黑體" w:cs="微軟正黑體" w:hint="eastAsia"/>
          <w:lang w:eastAsia="zh-TW"/>
        </w:rPr>
        <w:t>認證登入者身分，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確認目前的登入者是否存在，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若存在則進行Socket Binding，連線至提供服務的伺服器(server)。系統會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根據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使用者的身分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是主任、領班還是員工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提供</w:t>
      </w:r>
      <w:r w:rsidR="00037D47">
        <w:rPr>
          <w:rFonts w:ascii="微軟正黑體" w:eastAsia="微軟正黑體" w:hAnsi="微軟正黑體" w:cs="微軟正黑體" w:hint="eastAsia"/>
          <w:lang w:eastAsia="zh-TW"/>
        </w:rPr>
        <w:t>其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相對應的服務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及系統內部使用者介面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19789C" w:rsidRDefault="00EE4A3E" w:rsidP="003D7C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EE4A3E" w:rsidRDefault="003D7CCF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 w:rsidRPr="0019789C">
        <w:rPr>
          <w:rFonts w:ascii="微軟正黑體" w:eastAsia="微軟正黑體" w:hAnsi="微軟正黑體" w:cs="微軟正黑體" w:hint="eastAsia"/>
          <w:lang w:eastAsia="zh-TW"/>
        </w:rPr>
        <w:lastRenderedPageBreak/>
        <w:t>使用者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成功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登入系統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後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，可以看到系統內部的使用者介面。系統內部使用者介面分成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數</w:t>
      </w:r>
      <w:proofErr w:type="gramStart"/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個</w:t>
      </w:r>
      <w:proofErr w:type="gramEnd"/>
      <w:r w:rsidRPr="0019789C">
        <w:rPr>
          <w:rFonts w:ascii="微軟正黑體" w:eastAsia="微軟正黑體" w:hAnsi="微軟正黑體" w:cs="微軟正黑體" w:hint="eastAsia"/>
          <w:lang w:eastAsia="zh-TW"/>
        </w:rPr>
        <w:t>不同的頁面，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包含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個人資料、請假、請假紀錄、今日上班人員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等</w:t>
      </w:r>
      <w:r w:rsidR="00A0504C">
        <w:rPr>
          <w:rFonts w:ascii="微軟正黑體" w:eastAsia="微軟正黑體" w:hAnsi="微軟正黑體" w:cs="微軟正黑體" w:hint="eastAsia"/>
          <w:lang w:eastAsia="zh-TW"/>
        </w:rPr>
        <w:t>等。</w:t>
      </w:r>
    </w:p>
    <w:p w:rsidR="00D15895" w:rsidRDefault="0019789C" w:rsidP="0019789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47231" cy="397383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個人資料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68" cy="39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proofErr w:type="gramStart"/>
      <w:r w:rsidRPr="006C3FCF">
        <w:rPr>
          <w:rFonts w:eastAsia="微軟正黑體" w:hint="eastAsia"/>
          <w:sz w:val="24"/>
          <w:szCs w:val="24"/>
          <w:lang w:eastAsia="zh-TW"/>
        </w:rPr>
        <w:t>一</w:t>
      </w:r>
      <w:proofErr w:type="gramEnd"/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D15895" w:rsidRPr="00A87550" w:rsidRDefault="00A1172B" w:rsidP="00D15895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個人資料修改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D15895" w:rsidRPr="00EE4A3E" w:rsidRDefault="00D15895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proofErr w:type="gramStart"/>
      <w:r w:rsidR="00A1172B">
        <w:rPr>
          <w:rFonts w:ascii="微軟正黑體" w:eastAsia="微軟正黑體" w:hAnsi="微軟正黑體" w:cs="微軟正黑體" w:hint="eastAsia"/>
          <w:lang w:eastAsia="zh-TW"/>
        </w:rPr>
        <w:t>一</w:t>
      </w:r>
      <w:proofErr w:type="gramEnd"/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)，輸入姓名和部門名稱，並且選擇自己的性別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D15895" w:rsidRPr="00EE4A3E" w:rsidRDefault="00A1172B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系統儲存使用者的個人資料。</w:t>
      </w:r>
    </w:p>
    <w:p w:rsidR="00D15895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D15895" w:rsidRDefault="00A1172B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以後切換到個人資料頁面就會看見這次輸入的資料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A87550" w:rsidRDefault="00A1172B" w:rsidP="00A1172B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密碼修改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1172B" w:rsidRPr="00EE4A3E" w:rsidRDefault="00A1172B" w:rsidP="00A1172B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proofErr w:type="gramStart"/>
      <w:r>
        <w:rPr>
          <w:rFonts w:ascii="微軟正黑體" w:eastAsia="微軟正黑體" w:hAnsi="微軟正黑體" w:cs="微軟正黑體" w:hint="eastAsia"/>
          <w:lang w:eastAsia="zh-TW"/>
        </w:rPr>
        <w:t>一</w:t>
      </w:r>
      <w:proofErr w:type="gramEnd"/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>
        <w:rPr>
          <w:rFonts w:ascii="微軟正黑體" w:eastAsia="微軟正黑體" w:hAnsi="微軟正黑體" w:cs="微軟正黑體" w:hint="eastAsia"/>
          <w:lang w:eastAsia="zh-TW"/>
        </w:rPr>
        <w:t>)，按下修改密碼，會跳出修改密碼的視窗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，然後</w:t>
      </w:r>
      <w:r>
        <w:rPr>
          <w:rFonts w:ascii="微軟正黑體" w:eastAsia="微軟正黑體" w:hAnsi="微軟正黑體" w:cs="微軟正黑體" w:hint="eastAsia"/>
          <w:lang w:eastAsia="zh-TW"/>
        </w:rPr>
        <w:t>在修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改</w:t>
      </w:r>
      <w:r>
        <w:rPr>
          <w:rFonts w:ascii="微軟正黑體" w:eastAsia="微軟正黑體" w:hAnsi="微軟正黑體" w:cs="微軟正黑體" w:hint="eastAsia"/>
          <w:lang w:eastAsia="zh-TW"/>
        </w:rPr>
        <w:t>密碼的視窗上輸入舊密碼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和</w:t>
      </w:r>
      <w:r>
        <w:rPr>
          <w:rFonts w:ascii="微軟正黑體" w:eastAsia="微軟正黑體" w:hAnsi="微軟正黑體" w:cs="微軟正黑體" w:hint="eastAsia"/>
          <w:lang w:eastAsia="zh-TW"/>
        </w:rPr>
        <w:t>新密碼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1172B" w:rsidRDefault="00A1172B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系統儲存使用者的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新密碼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  <w:r w:rsidR="00ED31A0">
        <w:rPr>
          <w:rFonts w:eastAsia="微軟正黑體"/>
          <w:b/>
          <w:noProof/>
          <w:sz w:val="24"/>
          <w:szCs w:val="24"/>
          <w:lang w:eastAsia="zh-TW"/>
        </w:rPr>
        <w:drawing>
          <wp:inline distT="0" distB="0" distL="0" distR="0">
            <wp:extent cx="3962953" cy="3229426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_modif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圖(二)</w:t>
      </w:r>
    </w:p>
    <w:p w:rsidR="00A0504C" w:rsidRPr="00A87550" w:rsidRDefault="00A0504C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新增人員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</w:t>
      </w:r>
      <w:r w:rsidR="00E508E6">
        <w:rPr>
          <w:rFonts w:ascii="微軟正黑體" w:eastAsia="微軟正黑體" w:hAnsi="微軟正黑體" w:cs="微軟正黑體" w:hint="eastAsia"/>
          <w:lang w:eastAsia="zh-TW"/>
        </w:rPr>
        <w:t>按下頁面下方的「Add」按鍵，會跳出新增人員視窗，在新增人員視窗中輸入欲新增人員的ID、姓名、性別、職位及部門，按下「OK」即可新增人員。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0504C" w:rsidRPr="00EE4A3E" w:rsidRDefault="00E508E6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系統儲存此新增人員的相關資料，預設其密碼為</w:t>
      </w:r>
      <w:r>
        <w:rPr>
          <w:rFonts w:ascii="微軟正黑體" w:eastAsia="微軟正黑體" w:hAnsi="微軟正黑體" w:cs="微軟正黑體"/>
          <w:lang w:eastAsia="zh-TW"/>
        </w:rPr>
        <w:t>00000000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0504C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回到員工一覽表頁面，可以看到多了一筆新增員工的相關資料。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97308" cy="4012490"/>
            <wp:effectExtent l="0" t="0" r="381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員工一覽表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08" cy="40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Default="00E508E6" w:rsidP="00E508E6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三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3962953" cy="3229426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新增員工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P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四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A0504C" w:rsidRPr="00A87550" w:rsidRDefault="00A8591F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刪除人員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切換到員工一覽表頁面，會看到目前工廠中有哪些員工以及他們的身分。先按下欲刪除員工的ID，然後按下頁面下方的「Remove」按鍵即可刪除該名員工。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lastRenderedPageBreak/>
        <w:t>處理</w:t>
      </w:r>
    </w:p>
    <w:p w:rsidR="00A0504C" w:rsidRDefault="00A0504C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系統刪除所有與被刪除員工相關的資料。</w:t>
      </w:r>
    </w:p>
    <w:p w:rsidR="006C3FCF" w:rsidRPr="00A87550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調整人員權限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6C3FCF" w:rsidRDefault="006C3FCF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</w:t>
      </w:r>
      <w:proofErr w:type="gramStart"/>
      <w:r>
        <w:rPr>
          <w:rFonts w:ascii="微軟正黑體" w:eastAsia="微軟正黑體" w:hAnsi="微軟正黑體" w:cs="微軟正黑體" w:hint="eastAsia"/>
          <w:lang w:eastAsia="zh-TW"/>
        </w:rPr>
        <w:t>個</w:t>
      </w:r>
      <w:proofErr w:type="gramEnd"/>
      <w:r>
        <w:rPr>
          <w:rFonts w:ascii="微軟正黑體" w:eastAsia="微軟正黑體" w:hAnsi="微軟正黑體" w:cs="微軟正黑體" w:hint="eastAsia"/>
          <w:lang w:eastAsia="zh-TW"/>
        </w:rPr>
        <w:t>類別瀏覽當天的上班人員及請假人員。</w:t>
      </w:r>
    </w:p>
    <w:p w:rsidR="00EE4A3E" w:rsidRPr="00A87550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037D47">
        <w:rPr>
          <w:rFonts w:eastAsia="微軟正黑體"/>
          <w:b/>
          <w:sz w:val="24"/>
          <w:szCs w:val="24"/>
          <w:lang w:eastAsia="zh-TW"/>
        </w:rPr>
        <w:t>瀏覽當天上班人員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037D47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D555D4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</w:t>
      </w:r>
      <w:proofErr w:type="gramStart"/>
      <w:r>
        <w:rPr>
          <w:rFonts w:ascii="微軟正黑體" w:eastAsia="微軟正黑體" w:hAnsi="微軟正黑體" w:cs="微軟正黑體" w:hint="eastAsia"/>
          <w:lang w:eastAsia="zh-TW"/>
        </w:rPr>
        <w:t>個</w:t>
      </w:r>
      <w:proofErr w:type="gramEnd"/>
      <w:r>
        <w:rPr>
          <w:rFonts w:ascii="微軟正黑體" w:eastAsia="微軟正黑體" w:hAnsi="微軟正黑體" w:cs="微軟正黑體" w:hint="eastAsia"/>
          <w:lang w:eastAsia="zh-TW"/>
        </w:rPr>
        <w:t>類別瀏覽當天的上班人員及請假人員。</w:t>
      </w:r>
    </w:p>
    <w:p w:rsidR="004B44AD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62224" cy="3985404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今日上班員工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95" cy="40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圖(五)</w:t>
      </w:r>
    </w:p>
    <w:p w:rsidR="006C3FCF" w:rsidRPr="00A87550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highlight w:val="yellow"/>
          <w:lang w:eastAsia="zh-TW"/>
        </w:rPr>
        <w:t>瀏覽人員</w:t>
      </w:r>
      <w:proofErr w:type="gramStart"/>
      <w:r w:rsidR="006C3FCF"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一週</w:t>
      </w:r>
      <w:proofErr w:type="gramEnd"/>
      <w:r w:rsidR="006C3FCF"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預計上班情形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6C3FCF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</w:t>
      </w:r>
      <w:proofErr w:type="gramStart"/>
      <w:r>
        <w:rPr>
          <w:rFonts w:ascii="微軟正黑體" w:eastAsia="微軟正黑體" w:hAnsi="微軟正黑體" w:cs="微軟正黑體" w:hint="eastAsia"/>
          <w:lang w:eastAsia="zh-TW"/>
        </w:rPr>
        <w:t>個</w:t>
      </w:r>
      <w:proofErr w:type="gramEnd"/>
      <w:r>
        <w:rPr>
          <w:rFonts w:ascii="微軟正黑體" w:eastAsia="微軟正黑體" w:hAnsi="微軟正黑體" w:cs="微軟正黑體" w:hint="eastAsia"/>
          <w:lang w:eastAsia="zh-TW"/>
        </w:rPr>
        <w:t>類別瀏覽當天的上班人員及請假人員。</w:t>
      </w:r>
    </w:p>
    <w:p w:rsidR="00EE4A3E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/>
          <w:b/>
          <w:sz w:val="24"/>
          <w:szCs w:val="24"/>
          <w:lang w:eastAsia="zh-TW"/>
        </w:rPr>
        <w:t>申請病假、事假</w:t>
      </w:r>
      <w:r>
        <w:rPr>
          <w:rFonts w:eastAsia="微軟正黑體" w:hint="eastAsia"/>
          <w:b/>
          <w:sz w:val="24"/>
          <w:szCs w:val="24"/>
          <w:lang w:eastAsia="zh-TW"/>
        </w:rPr>
        <w:t>或</w:t>
      </w:r>
      <w:r w:rsidRPr="00037D47">
        <w:rPr>
          <w:rFonts w:eastAsia="微軟正黑體"/>
          <w:b/>
          <w:sz w:val="24"/>
          <w:szCs w:val="24"/>
          <w:lang w:eastAsia="zh-TW"/>
        </w:rPr>
        <w:t>補休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C026BE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使用者切換到請假頁面，輸入自己的ID，然後選擇請假類別、開始時間和結束時間，然後</w:t>
      </w:r>
      <w:r w:rsidR="00212ACF">
        <w:rPr>
          <w:rFonts w:ascii="微軟正黑體" w:eastAsia="微軟正黑體" w:hAnsi="微軟正黑體" w:cs="微軟正黑體" w:hint="eastAsia"/>
          <w:lang w:eastAsia="zh-TW"/>
        </w:rPr>
        <w:t>填寫事由(事假或出差)和備註。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212ACF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系統會記錄該員工的請假類別、時間、事由和備註，然後將該員工的請假申請傳送至其主管或同事的審核頁面。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212ACF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請假申請完成後，員工可以切換至請假紀錄頁面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，查看自己的請假紀錄，而其中</w:t>
      </w:r>
      <w:proofErr w:type="gramStart"/>
      <w:r w:rsidR="00D15895">
        <w:rPr>
          <w:rFonts w:ascii="微軟正黑體" w:eastAsia="微軟正黑體" w:hAnsi="微軟正黑體" w:cs="微軟正黑體" w:hint="eastAsia"/>
          <w:lang w:eastAsia="zh-TW"/>
        </w:rPr>
        <w:t>狀態欄會顯示</w:t>
      </w:r>
      <w:proofErr w:type="gramEnd"/>
      <w:r w:rsidR="00D15895">
        <w:rPr>
          <w:rFonts w:ascii="微軟正黑體" w:eastAsia="微軟正黑體" w:hAnsi="微軟正黑體" w:cs="微軟正黑體" w:hint="eastAsia"/>
          <w:lang w:eastAsia="zh-TW"/>
        </w:rPr>
        <w:t>該請假申請是處於「</w:t>
      </w:r>
      <w:r w:rsidR="00D15895">
        <w:rPr>
          <w:rFonts w:ascii="微軟正黑體" w:eastAsia="微軟正黑體" w:hAnsi="微軟正黑體" w:cs="微軟正黑體"/>
          <w:lang w:eastAsia="zh-TW"/>
        </w:rPr>
        <w:t>待審核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</w:t>
      </w:r>
      <w:r w:rsidR="00D15895">
        <w:rPr>
          <w:rFonts w:ascii="微軟正黑體" w:eastAsia="微軟正黑體" w:hAnsi="微軟正黑體" w:cs="微軟正黑體"/>
          <w:lang w:eastAsia="zh-TW"/>
        </w:rPr>
        <w:t>通過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已取消申請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被駁回」中的哪一個狀態。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596" cy="3982603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請假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07" cy="3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圖(六)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105" cy="398222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請假紀錄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42" cy="40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圖(七)</w:t>
      </w:r>
    </w:p>
    <w:p w:rsidR="00ED31A0" w:rsidRDefault="00ED31A0" w:rsidP="00ED31A0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核准請假</w:t>
      </w:r>
      <w:r w:rsidR="008A683F">
        <w:rPr>
          <w:rFonts w:eastAsia="微軟正黑體" w:hint="eastAsia"/>
          <w:b/>
          <w:sz w:val="24"/>
          <w:szCs w:val="24"/>
          <w:lang w:eastAsia="zh-TW"/>
        </w:rPr>
        <w:t>或</w:t>
      </w:r>
      <w:r>
        <w:rPr>
          <w:rFonts w:eastAsia="微軟正黑體" w:hint="eastAsia"/>
          <w:b/>
          <w:sz w:val="24"/>
          <w:szCs w:val="24"/>
          <w:lang w:eastAsia="zh-TW"/>
        </w:rPr>
        <w:t>補休申請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D31A0" w:rsidRPr="00EE4A3E" w:rsidRDefault="00ED31A0" w:rsidP="00ED31A0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切換到審核頁面，會看到待自己核准的請假或補休申請，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接著可</w:t>
      </w:r>
      <w:r>
        <w:rPr>
          <w:rFonts w:ascii="微軟正黑體" w:eastAsia="微軟正黑體" w:hAnsi="微軟正黑體" w:cs="微軟正黑體" w:hint="eastAsia"/>
          <w:lang w:eastAsia="zh-TW"/>
        </w:rPr>
        <w:t>按下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通過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或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駁回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按鍵進行審核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 w:hint="eastAsia"/>
          <w:lang w:eastAsia="zh-TW"/>
        </w:rPr>
        <w:t>動作。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D31A0" w:rsidRDefault="00ED31A0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紀錄審核人員對於該請假或補休申請的審核結果(通過或駁回)。</w:t>
      </w:r>
    </w:p>
    <w:p w:rsidR="00DC68CC" w:rsidRDefault="00DC68CC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24090" cy="3955964"/>
            <wp:effectExtent l="0" t="0" r="63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審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695" cy="39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八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6C3FCF" w:rsidRPr="00A87550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highlight w:val="yellow"/>
          <w:lang w:eastAsia="zh-TW"/>
        </w:rPr>
        <w:t>指定人員</w:t>
      </w:r>
      <w:r w:rsidR="006C3FCF"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出差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835019" w:rsidRPr="006C3FCF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</w:t>
      </w:r>
      <w:proofErr w:type="gramStart"/>
      <w:r>
        <w:rPr>
          <w:rFonts w:ascii="微軟正黑體" w:eastAsia="微軟正黑體" w:hAnsi="微軟正黑體" w:cs="微軟正黑體" w:hint="eastAsia"/>
          <w:lang w:eastAsia="zh-TW"/>
        </w:rPr>
        <w:t>個</w:t>
      </w:r>
      <w:proofErr w:type="gramEnd"/>
      <w:r>
        <w:rPr>
          <w:rFonts w:ascii="微軟正黑體" w:eastAsia="微軟正黑體" w:hAnsi="微軟正黑體" w:cs="微軟正黑體" w:hint="eastAsia"/>
          <w:lang w:eastAsia="zh-TW"/>
        </w:rPr>
        <w:t>類別瀏覽當天的上班人員及請假人員。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8D45AB9" wp14:editId="55A91158">
                <wp:simplePos x="0" y="0"/>
                <wp:positionH relativeFrom="margin">
                  <wp:posOffset>6265536</wp:posOffset>
                </wp:positionH>
                <wp:positionV relativeFrom="margin">
                  <wp:posOffset>6530975</wp:posOffset>
                </wp:positionV>
                <wp:extent cx="123825" cy="3029585"/>
                <wp:effectExtent l="0" t="0" r="9525" b="0"/>
                <wp:wrapNone/>
                <wp:docPr id="2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80BA561" id="Rectangle 9" o:spid="_x0000_s1026" style="position:absolute;margin-left:493.35pt;margin-top:514.25pt;width:9.75pt;height:238.55pt;z-index:25167206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Jj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peTjm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pStyle w:val="a4"/>
        <w:rPr>
          <w:lang w:eastAsia="zh-TW"/>
        </w:rPr>
      </w:pPr>
      <w:r w:rsidRPr="001151B0">
        <w:rPr>
          <w:rFonts w:hint="eastAsia"/>
          <w:lang w:eastAsia="zh-TW"/>
        </w:rPr>
        <w:lastRenderedPageBreak/>
        <w:t>三、</w:t>
      </w:r>
      <w:r w:rsidR="00835019" w:rsidRPr="00835019">
        <w:rPr>
          <w:lang w:eastAsia="zh-TW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83DB81" wp14:editId="4888C6C5">
                <wp:simplePos x="0" y="0"/>
                <wp:positionH relativeFrom="margin">
                  <wp:posOffset>6249390</wp:posOffset>
                </wp:positionH>
                <wp:positionV relativeFrom="margin">
                  <wp:posOffset>6522522</wp:posOffset>
                </wp:positionV>
                <wp:extent cx="114300" cy="3029585"/>
                <wp:effectExtent l="0" t="0" r="9525" b="0"/>
                <wp:wrapNone/>
                <wp:docPr id="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2C9B9C3" id="Rectangle 9" o:spid="_x0000_s1026" style="position:absolute;margin-left:492.1pt;margin-top:513.6pt;width:9pt;height:238.55pt;z-index:2516689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Ni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>
        <w:rPr>
          <w:rFonts w:hint="eastAsia"/>
          <w:lang w:eastAsia="zh-TW"/>
        </w:rPr>
        <w:t>系統架構圖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67A221" wp14:editId="34C3AC0C">
                <wp:simplePos x="0" y="0"/>
                <wp:positionH relativeFrom="margin">
                  <wp:posOffset>6249390</wp:posOffset>
                </wp:positionH>
                <wp:positionV relativeFrom="margin">
                  <wp:posOffset>-234538</wp:posOffset>
                </wp:positionV>
                <wp:extent cx="114300" cy="6752590"/>
                <wp:effectExtent l="0" t="0" r="9525" b="508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67525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66ED536" id="Rectangle 8" o:spid="_x0000_s1026" style="position:absolute;margin-left:492.1pt;margin-top:-18.45pt;width:9pt;height:531.7pt;z-index:25166796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1650365"/>
            <wp:effectExtent l="0" t="0" r="1905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28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B0" w:rsidRPr="0091747F" w:rsidRDefault="001151B0">
      <w:pPr>
        <w:spacing w:line="276" w:lineRule="auto"/>
        <w:rPr>
          <w:rFonts w:eastAsia="微軟正黑體" w:hint="eastAsia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3.1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系統架構圖說明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使用者</w:t>
      </w:r>
      <w:r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操作</w:t>
      </w:r>
      <w:r>
        <w:rPr>
          <w:rFonts w:eastAsia="微軟正黑體" w:hint="eastAsia"/>
          <w:sz w:val="24"/>
          <w:szCs w:val="24"/>
          <w:lang w:eastAsia="zh-TW"/>
        </w:rPr>
        <w:t>系統前端的</w:t>
      </w:r>
      <w:r>
        <w:rPr>
          <w:rFonts w:eastAsia="微軟正黑體" w:hint="eastAsia"/>
          <w:sz w:val="24"/>
          <w:szCs w:val="24"/>
          <w:lang w:eastAsia="zh-TW"/>
        </w:rPr>
        <w:t>使用者介面</w:t>
      </w:r>
      <w:r>
        <w:rPr>
          <w:rFonts w:eastAsia="微軟正黑體" w:hint="eastAsia"/>
          <w:sz w:val="24"/>
          <w:szCs w:val="24"/>
          <w:lang w:eastAsia="zh-TW"/>
        </w:rPr>
        <w:t>(User Interface, UI)</w:t>
      </w:r>
      <w:r>
        <w:rPr>
          <w:rFonts w:eastAsia="微軟正黑體" w:hint="eastAsia"/>
          <w:sz w:val="24"/>
          <w:szCs w:val="24"/>
          <w:lang w:eastAsia="zh-TW"/>
        </w:rPr>
        <w:t>，使用者介面</w:t>
      </w:r>
      <w:r>
        <w:rPr>
          <w:rFonts w:eastAsia="微軟正黑體" w:hint="eastAsia"/>
          <w:sz w:val="24"/>
          <w:szCs w:val="24"/>
          <w:lang w:eastAsia="zh-TW"/>
        </w:rPr>
        <w:t>(UI)</w:t>
      </w:r>
      <w:r>
        <w:rPr>
          <w:rFonts w:eastAsia="微軟正黑體" w:hint="eastAsia"/>
          <w:sz w:val="24"/>
          <w:szCs w:val="24"/>
          <w:lang w:eastAsia="zh-TW"/>
        </w:rPr>
        <w:t>是利用</w:t>
      </w:r>
      <w:proofErr w:type="spellStart"/>
      <w:r>
        <w:rPr>
          <w:rFonts w:eastAsia="微軟正黑體" w:hint="eastAsia"/>
          <w:sz w:val="24"/>
          <w:szCs w:val="24"/>
          <w:lang w:eastAsia="zh-TW"/>
        </w:rPr>
        <w:t>Qt</w:t>
      </w:r>
      <w:proofErr w:type="spellEnd"/>
      <w:r>
        <w:rPr>
          <w:rFonts w:eastAsia="微軟正黑體" w:hint="eastAsia"/>
          <w:sz w:val="24"/>
          <w:szCs w:val="24"/>
          <w:lang w:eastAsia="zh-TW"/>
        </w:rPr>
        <w:t xml:space="preserve"> Designer</w:t>
      </w:r>
      <w:r>
        <w:rPr>
          <w:rFonts w:eastAsia="微軟正黑體" w:hint="eastAsia"/>
          <w:sz w:val="24"/>
          <w:szCs w:val="24"/>
          <w:lang w:eastAsia="zh-TW"/>
        </w:rPr>
        <w:t>所設計</w:t>
      </w:r>
      <w:r>
        <w:rPr>
          <w:rFonts w:eastAsia="微軟正黑體" w:hint="eastAsia"/>
          <w:sz w:val="24"/>
          <w:szCs w:val="24"/>
          <w:lang w:eastAsia="zh-TW"/>
        </w:rPr>
        <w:t>。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1747F">
        <w:rPr>
          <w:rFonts w:eastAsia="微軟正黑體" w:hint="eastAsia"/>
          <w:sz w:val="24"/>
          <w:szCs w:val="24"/>
          <w:lang w:eastAsia="zh-TW"/>
        </w:rPr>
        <w:t>系統本身為</w:t>
      </w:r>
      <w:r w:rsidRPr="0091747F">
        <w:rPr>
          <w:rFonts w:eastAsia="微軟正黑體" w:hint="eastAsia"/>
          <w:sz w:val="24"/>
          <w:szCs w:val="24"/>
          <w:lang w:eastAsia="zh-TW"/>
        </w:rPr>
        <w:t>Client-Server</w:t>
      </w:r>
      <w:r w:rsidRPr="0091747F">
        <w:rPr>
          <w:rFonts w:eastAsia="微軟正黑體" w:hint="eastAsia"/>
          <w:sz w:val="24"/>
          <w:szCs w:val="24"/>
          <w:lang w:eastAsia="zh-TW"/>
        </w:rPr>
        <w:t>架構</w:t>
      </w:r>
      <w:r>
        <w:rPr>
          <w:rFonts w:eastAsia="微軟正黑體" w:hint="eastAsia"/>
          <w:sz w:val="24"/>
          <w:szCs w:val="24"/>
          <w:lang w:eastAsia="zh-TW"/>
        </w:rPr>
        <w:t>，為了能在</w:t>
      </w:r>
      <w:r>
        <w:rPr>
          <w:rFonts w:eastAsia="微軟正黑體" w:hint="eastAsia"/>
          <w:sz w:val="24"/>
          <w:szCs w:val="24"/>
          <w:lang w:eastAsia="zh-TW"/>
        </w:rPr>
        <w:t>Window7</w:t>
      </w:r>
      <w:r>
        <w:rPr>
          <w:rFonts w:eastAsia="微軟正黑體" w:hint="eastAsia"/>
          <w:sz w:val="24"/>
          <w:szCs w:val="24"/>
          <w:lang w:eastAsia="zh-TW"/>
        </w:rPr>
        <w:t>以上環境執行，選擇以</w:t>
      </w:r>
      <w:r>
        <w:rPr>
          <w:rFonts w:eastAsia="微軟正黑體" w:hint="eastAsia"/>
          <w:sz w:val="24"/>
          <w:szCs w:val="24"/>
          <w:lang w:eastAsia="zh-TW"/>
        </w:rPr>
        <w:t>Window Socket</w:t>
      </w:r>
      <w:r>
        <w:rPr>
          <w:rFonts w:eastAsia="微軟正黑體" w:hint="eastAsia"/>
          <w:sz w:val="24"/>
          <w:szCs w:val="24"/>
          <w:lang w:eastAsia="zh-TW"/>
        </w:rPr>
        <w:t>進行系統的實作。</w:t>
      </w:r>
    </w:p>
    <w:p w:rsidR="0091747F" w:rsidRP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 w:hint="eastAsia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所有員工資料皆儲存在系統後端的</w:t>
      </w:r>
      <w:r>
        <w:rPr>
          <w:rFonts w:eastAsia="微軟正黑體" w:hint="eastAsia"/>
          <w:sz w:val="24"/>
          <w:szCs w:val="24"/>
          <w:lang w:eastAsia="zh-TW"/>
        </w:rPr>
        <w:t>MySQL</w:t>
      </w:r>
      <w:r>
        <w:rPr>
          <w:rFonts w:eastAsia="微軟正黑體" w:hint="eastAsia"/>
          <w:sz w:val="24"/>
          <w:szCs w:val="24"/>
          <w:lang w:eastAsia="zh-TW"/>
        </w:rPr>
        <w:t>資料庫</w:t>
      </w:r>
      <w:r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，系統根據使用者</w:t>
      </w:r>
      <w:r w:rsidR="00C77667"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的操作，從資料庫</w:t>
      </w:r>
      <w:r w:rsidR="00C77667"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中提取所需的資</w:t>
      </w:r>
      <w:r w:rsidR="00C77667">
        <w:rPr>
          <w:rFonts w:eastAsia="微軟正黑體" w:hint="eastAsia"/>
          <w:sz w:val="24"/>
          <w:szCs w:val="24"/>
          <w:lang w:eastAsia="zh-TW"/>
        </w:rPr>
        <w:t>訊。</w:t>
      </w:r>
    </w:p>
    <w:p w:rsidR="00185778" w:rsidRPr="00702E9C" w:rsidRDefault="000459AA" w:rsidP="00702E9C">
      <w:pPr>
        <w:pStyle w:val="a4"/>
        <w:rPr>
          <w:rFonts w:eastAsia="微軟正黑體" w:hint="eastAsia"/>
          <w:lang w:eastAsia="zh-TW"/>
        </w:rPr>
      </w:pPr>
      <w:r w:rsidRPr="00835019">
        <w:rPr>
          <w:lang w:eastAsia="zh-TW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E89E485" wp14:editId="0B10BABB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9F7B042" id="Rectangle 9" o:spid="_x0000_s1026" style="position:absolute;margin-left:491.9pt;margin-top:512.35pt;width:9pt;height:238.55pt;z-index:2516986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6K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GSXToo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="00835019" w:rsidRPr="00835019">
        <w:rPr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BD84784" wp14:editId="533C538A">
                <wp:simplePos x="0" y="0"/>
                <wp:positionH relativeFrom="margin">
                  <wp:posOffset>6246421</wp:posOffset>
                </wp:positionH>
                <wp:positionV relativeFrom="margin">
                  <wp:posOffset>-249819</wp:posOffset>
                </wp:positionV>
                <wp:extent cx="123825" cy="6757670"/>
                <wp:effectExtent l="0" t="0" r="9525" b="508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10885E6" id="Rectangle 8" o:spid="_x0000_s1026" style="position:absolute;margin-left:491.85pt;margin-top:-19.65pt;width:9.75pt;height:532.1pt;z-index:251677184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f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5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151B0" w:rsidRPr="001151B0">
        <w:rPr>
          <w:rFonts w:hint="eastAsia"/>
          <w:lang w:eastAsia="zh-TW"/>
        </w:rPr>
        <w:t>四、</w:t>
      </w:r>
      <w:r w:rsidR="00835019">
        <w:rPr>
          <w:rFonts w:hint="eastAsia"/>
          <w:lang w:eastAsia="zh-TW"/>
        </w:rPr>
        <w:t>使用者介面</w:t>
      </w:r>
    </w:p>
    <w:p w:rsidR="00835019" w:rsidRDefault="00185778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699C890D" wp14:editId="35429B9A">
            <wp:extent cx="6189345" cy="2663825"/>
            <wp:effectExtent l="0" t="0" r="190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elabor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 w:hint="eastAsia"/>
          <w:lang w:eastAsia="zh-TW"/>
        </w:rPr>
      </w:pPr>
    </w:p>
    <w:p w:rsidR="000459AA" w:rsidRDefault="00185778">
      <w:pPr>
        <w:spacing w:line="276" w:lineRule="auto"/>
        <w:rPr>
          <w:rFonts w:eastAsia="微軟正黑體" w:hint="eastAsia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>
            <wp:extent cx="6278245" cy="3188398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個人資料_elabor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74" cy="31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825674" cy="4500000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請假_elabora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7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ED3121" wp14:editId="0E8276F7">
                <wp:simplePos x="0" y="0"/>
                <wp:positionH relativeFrom="margin">
                  <wp:posOffset>6250144</wp:posOffset>
                </wp:positionH>
                <wp:positionV relativeFrom="margin">
                  <wp:posOffset>-245868</wp:posOffset>
                </wp:positionV>
                <wp:extent cx="123825" cy="6757670"/>
                <wp:effectExtent l="0" t="0" r="9525" b="5080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7B775840" id="Rectangle 8" o:spid="_x0000_s1026" style="position:absolute;margin-left:492.15pt;margin-top:-19.35pt;width:9.75pt;height:532.1pt;z-index:2517007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2J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1A8925" wp14:editId="1B0C18C0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58AA7C9" id="Rectangle 9" o:spid="_x0000_s1026" style="position:absolute;margin-left:491.9pt;margin-top:512.35pt;width:9pt;height:238.55pt;z-index:2516782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Ru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ECulG4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>
            <wp:extent cx="5795652" cy="45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請假紀錄_elbo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>
        <w:rPr>
          <w:rFonts w:eastAsia="微軟正黑體"/>
          <w:lang w:eastAsia="zh-TW"/>
        </w:rPr>
        <w:br w:type="page"/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 wp14:anchorId="38B3C735" wp14:editId="63EDFF17">
            <wp:extent cx="5795653" cy="450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今日上班員工_elabor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778"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5FF018" wp14:editId="478AA149">
                <wp:simplePos x="0" y="0"/>
                <wp:positionH relativeFrom="margin">
                  <wp:posOffset>6263640</wp:posOffset>
                </wp:positionH>
                <wp:positionV relativeFrom="margin">
                  <wp:posOffset>-237490</wp:posOffset>
                </wp:positionV>
                <wp:extent cx="123825" cy="6757670"/>
                <wp:effectExtent l="0" t="0" r="9525" b="508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9408648" id="Rectangle 8" o:spid="_x0000_s1026" style="position:absolute;margin-left:493.2pt;margin-top:-18.7pt;width:9.75pt;height:532.1pt;z-index:25170483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l0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2ADCCF3" wp14:editId="609C412B">
                <wp:simplePos x="0" y="0"/>
                <wp:positionH relativeFrom="margin">
                  <wp:posOffset>6252237</wp:posOffset>
                </wp:positionH>
                <wp:positionV relativeFrom="margin">
                  <wp:posOffset>6514023</wp:posOffset>
                </wp:positionV>
                <wp:extent cx="114300" cy="3029585"/>
                <wp:effectExtent l="0" t="0" r="9525" b="0"/>
                <wp:wrapNone/>
                <wp:docPr id="4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E5ED5D4" id="Rectangle 9" o:spid="_x0000_s1026" style="position:absolute;margin-left:492.3pt;margin-top:512.9pt;width:9pt;height:238.55pt;z-index:2517068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kw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>
            <wp:extent cx="5795653" cy="450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審核_elabor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3" w:rsidRDefault="00AE3863">
      <w:pPr>
        <w:spacing w:line="276" w:lineRule="auto"/>
        <w:rPr>
          <w:rFonts w:eastAsia="微軟正黑體" w:hint="eastAsia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6189345" cy="2908300"/>
            <wp:effectExtent l="0" t="0" r="1905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員工一覽表_elabor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6770972" wp14:editId="6FB2244A">
                <wp:simplePos x="0" y="0"/>
                <wp:positionH relativeFrom="margin">
                  <wp:posOffset>6265628</wp:posOffset>
                </wp:positionH>
                <wp:positionV relativeFrom="margin">
                  <wp:posOffset>-240472</wp:posOffset>
                </wp:positionV>
                <wp:extent cx="123825" cy="6757670"/>
                <wp:effectExtent l="0" t="0" r="9525" b="5080"/>
                <wp:wrapNone/>
                <wp:docPr id="4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220127B" id="Rectangle 8" o:spid="_x0000_s1026" style="position:absolute;margin-left:493.35pt;margin-top:-18.95pt;width:9.75pt;height:532.1pt;z-index:2517089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B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p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6E3324C" wp14:editId="450D510B">
                <wp:simplePos x="0" y="0"/>
                <wp:positionH relativeFrom="margin">
                  <wp:posOffset>6263640</wp:posOffset>
                </wp:positionH>
                <wp:positionV relativeFrom="margin">
                  <wp:posOffset>6510130</wp:posOffset>
                </wp:positionV>
                <wp:extent cx="114300" cy="3029585"/>
                <wp:effectExtent l="0" t="0" r="9525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28613C9" id="Rectangle 9" o:spid="_x0000_s1026" style="position:absolute;margin-left:493.2pt;margin-top:512.6pt;width:9pt;height:238.55pt;z-index:2517038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I+ZSsLKptlIE4WpaZ8&#10;2/M0U9kNyLKQ/2uUvwAAAP//AwBQSwECLQAUAAYACAAAACEAtoM4kv4AAADhAQAAEwAAAAAAAAAA&#10;AAAAAAAAAAAAW0NvbnRlbnRfVHlwZXNdLnhtbFBLAQItABQABgAIAAAAIQA4/SH/1gAAAJQBAAAL&#10;AAAAAAAAAAAAAAAAAC8BAABfcmVscy8ucmVsc1BLAQItABQABgAIAAAAIQBey6CJAgIAAOcDAAAO&#10;AAAAAAAAAAAAAAAAAC4CAABkcnMvZTJvRG9jLnhtbFBLAQItABQABgAIAAAAIQAYSqzz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 w:rsidP="00835019">
      <w:pPr>
        <w:pStyle w:val="a4"/>
        <w:rPr>
          <w:lang w:eastAsia="zh-TW"/>
        </w:rPr>
      </w:pPr>
      <w:r w:rsidRPr="00835019">
        <w:rPr>
          <w:rFonts w:hint="eastAsia"/>
          <w:lang w:eastAsia="zh-TW"/>
        </w:rPr>
        <w:lastRenderedPageBreak/>
        <w:t>U</w: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34E259" wp14:editId="4ADC23A8">
                <wp:simplePos x="0" y="0"/>
                <wp:positionH relativeFrom="margin">
                  <wp:posOffset>6257925</wp:posOffset>
                </wp:positionH>
                <wp:positionV relativeFrom="margin">
                  <wp:posOffset>6508115</wp:posOffset>
                </wp:positionV>
                <wp:extent cx="123825" cy="3029585"/>
                <wp:effectExtent l="0" t="0" r="9525" b="0"/>
                <wp:wrapNone/>
                <wp:docPr id="2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3082CC3C" id="Rectangle 9" o:spid="_x0000_s1026" style="position:absolute;margin-left:492.75pt;margin-top:512.45pt;width:9.75pt;height:238.55pt;z-index:25167513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C50A6E4" wp14:editId="4D1F5EA8">
                <wp:simplePos x="0" y="0"/>
                <wp:positionH relativeFrom="margin">
                  <wp:posOffset>6258296</wp:posOffset>
                </wp:positionH>
                <wp:positionV relativeFrom="margin">
                  <wp:posOffset>-249382</wp:posOffset>
                </wp:positionV>
                <wp:extent cx="123825" cy="6757670"/>
                <wp:effectExtent l="0" t="0" r="9525" b="508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C7474A5" id="Rectangle 8" o:spid="_x0000_s1026" style="position:absolute;margin-left:492.8pt;margin-top:-19.65pt;width:9.75pt;height:532.1pt;z-index:25167411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vdt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p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 Case Diagram</w:t>
      </w:r>
    </w:p>
    <w:p w:rsidR="00036D4D" w:rsidRDefault="00265DC7" w:rsidP="00835019">
      <w:pPr>
        <w:rPr>
          <w:rFonts w:eastAsia="微軟正黑體" w:hint="eastAsia"/>
          <w:lang w:eastAsia="zh-TW"/>
        </w:rPr>
      </w:pPr>
      <w:r>
        <w:rPr>
          <w:rFonts w:eastAsia="微軟正黑體" w:hint="eastAsia"/>
          <w:noProof/>
          <w:lang w:eastAsia="zh-TW"/>
        </w:rPr>
        <w:drawing>
          <wp:inline distT="0" distB="0" distL="0" distR="0">
            <wp:extent cx="6197814" cy="8052179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6-10-28 (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052" cy="806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19" w:rsidRDefault="00835019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  <w:bookmarkStart w:id="0" w:name="_GoBack"/>
      <w:bookmarkEnd w:id="0"/>
    </w:p>
    <w:p w:rsidR="00835019" w:rsidRDefault="00835019" w:rsidP="00161586">
      <w:pPr>
        <w:pStyle w:val="a4"/>
        <w:rPr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933E3BF" wp14:editId="16B4E8D0">
                <wp:simplePos x="0" y="0"/>
                <wp:positionH relativeFrom="margin">
                  <wp:posOffset>6258297</wp:posOffset>
                </wp:positionH>
                <wp:positionV relativeFrom="margin">
                  <wp:posOffset>-237507</wp:posOffset>
                </wp:positionV>
                <wp:extent cx="123825" cy="6757670"/>
                <wp:effectExtent l="0" t="0" r="9525" b="508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CAB650" id="Rectangle 8" o:spid="_x0000_s1026" style="position:absolute;margin-left:492.8pt;margin-top:-18.7pt;width:9.75pt;height:532.1pt;z-index:25168025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>
        <w:rPr>
          <w:rFonts w:hint="eastAsia"/>
          <w:lang w:eastAsia="zh-TW"/>
        </w:rPr>
        <w:t>C</w:t>
      </w:r>
      <w:r w:rsidR="00161586">
        <w:rPr>
          <w:lang w:eastAsia="zh-TW"/>
        </w:rPr>
        <w:t>lass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D9CC87A" wp14:editId="02C3EE21">
                <wp:simplePos x="0" y="0"/>
                <wp:positionH relativeFrom="margin">
                  <wp:posOffset>6257925</wp:posOffset>
                </wp:positionH>
                <wp:positionV relativeFrom="margin">
                  <wp:posOffset>6514456</wp:posOffset>
                </wp:positionV>
                <wp:extent cx="123825" cy="3029585"/>
                <wp:effectExtent l="0" t="0" r="9525" b="0"/>
                <wp:wrapNone/>
                <wp:docPr id="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4D33463" id="Rectangle 9" o:spid="_x0000_s1026" style="position:absolute;margin-left:492.75pt;margin-top:512.95pt;width:9.75pt;height:238.55pt;z-index:2516945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jzy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X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 w:rsidRPr="00161586">
        <w:rPr>
          <w:rFonts w:eastAsia="微軟正黑體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5F77087" wp14:editId="10A4D645">
                <wp:simplePos x="0" y="0"/>
                <wp:positionH relativeFrom="margin">
                  <wp:posOffset>6261265</wp:posOffset>
                </wp:positionH>
                <wp:positionV relativeFrom="margin">
                  <wp:posOffset>6510647</wp:posOffset>
                </wp:positionV>
                <wp:extent cx="114300" cy="3029585"/>
                <wp:effectExtent l="0" t="0" r="9525" b="0"/>
                <wp:wrapNone/>
                <wp:docPr id="3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6EE6021" id="Rectangle 9" o:spid="_x0000_s1026" style="position:absolute;margin-left:493pt;margin-top:512.65pt;width:9pt;height:238.55pt;z-index:25169254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LOXRILKpvdgDhZlJry&#10;bc/TTGVTkGUh/9cofwEAAP//AwBQSwECLQAUAAYACAAAACEAtoM4kv4AAADhAQAAEwAAAAAAAAAA&#10;AAAAAAAAAAAAW0NvbnRlbnRfVHlwZXNdLnhtbFBLAQItABQABgAIAAAAIQA4/SH/1gAAAJQBAAAL&#10;AAAAAAAAAAAAAAAAAC8BAABfcmVscy8ucmVsc1BLAQItABQABgAIAAAAIQDiB14YAgIAAOcDAAAO&#10;AAAAAAAAAAAAAAAAAC4CAABkcnMvZTJvRG9jLnhtbFBLAQItABQABgAIAAAAIQCkHobw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F4C8704" wp14:editId="75E4772C">
                <wp:simplePos x="0" y="0"/>
                <wp:positionH relativeFrom="margin">
                  <wp:posOffset>6258296</wp:posOffset>
                </wp:positionH>
                <wp:positionV relativeFrom="margin">
                  <wp:posOffset>-233037</wp:posOffset>
                </wp:positionV>
                <wp:extent cx="123825" cy="6757670"/>
                <wp:effectExtent l="0" t="0" r="9525" b="5080"/>
                <wp:wrapNone/>
                <wp:docPr id="3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D5F226D" id="Rectangle 8" o:spid="_x0000_s1026" style="position:absolute;margin-left:492.8pt;margin-top:-18.35pt;width:9.75pt;height:532.1pt;z-index:2516833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ervice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資料庫需求及定義</w: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B71394A" wp14:editId="71AFAAAA">
                <wp:simplePos x="0" y="0"/>
                <wp:positionH relativeFrom="margin">
                  <wp:posOffset>6246421</wp:posOffset>
                </wp:positionH>
                <wp:positionV relativeFrom="margin">
                  <wp:posOffset>-225632</wp:posOffset>
                </wp:positionV>
                <wp:extent cx="123825" cy="6757670"/>
                <wp:effectExtent l="0" t="0" r="9525" b="5080"/>
                <wp:wrapNone/>
                <wp:docPr id="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77512C7" id="Rectangle 8" o:spid="_x0000_s1026" style="position:absolute;margin-left:491.85pt;margin-top:-17.75pt;width:9.75pt;height:532.1pt;z-index:2516894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b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O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BF5061E" wp14:editId="31F88BD5">
                <wp:simplePos x="0" y="0"/>
                <wp:positionH relativeFrom="margin">
                  <wp:posOffset>6246421</wp:posOffset>
                </wp:positionH>
                <wp:positionV relativeFrom="margin">
                  <wp:posOffset>6532038</wp:posOffset>
                </wp:positionV>
                <wp:extent cx="123825" cy="3029585"/>
                <wp:effectExtent l="0" t="0" r="9525" b="0"/>
                <wp:wrapNone/>
                <wp:docPr id="3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28ABBC7" id="Rectangle 9" o:spid="_x0000_s1026" style="position:absolute;margin-left:491.85pt;margin-top:514.35pt;width:9.75pt;height:238.55pt;z-index:25169049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安全性</w:t>
      </w:r>
      <w:r>
        <w:rPr>
          <w:rFonts w:hint="eastAsia"/>
          <w:lang w:eastAsia="zh-TW"/>
        </w:rPr>
        <w:t>/</w:t>
      </w:r>
      <w:r>
        <w:rPr>
          <w:rFonts w:hint="eastAsia"/>
          <w:lang w:eastAsia="zh-TW"/>
        </w:rPr>
        <w:t>風險評估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835019" w:rsidRPr="00835019" w:rsidRDefault="00161586" w:rsidP="00835019">
      <w:pPr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19633D" wp14:editId="1300F933">
                <wp:simplePos x="0" y="0"/>
                <wp:positionH relativeFrom="margin">
                  <wp:posOffset>6257925</wp:posOffset>
                </wp:positionH>
                <wp:positionV relativeFrom="margin">
                  <wp:posOffset>-238125</wp:posOffset>
                </wp:positionV>
                <wp:extent cx="123825" cy="6757670"/>
                <wp:effectExtent l="0" t="0" r="9525" b="5080"/>
                <wp:wrapNone/>
                <wp:docPr id="3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52962FF" id="Rectangle 8" o:spid="_x0000_s1026" style="position:absolute;margin-left:492.75pt;margin-top:-18.75pt;width:9.75pt;height:532.1pt;z-index:25168640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p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K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245C500" wp14:editId="49A33D22">
                <wp:simplePos x="0" y="0"/>
                <wp:positionH relativeFrom="margin">
                  <wp:posOffset>6258296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5B07970" id="Rectangle 9" o:spid="_x0000_s1026" style="position:absolute;margin-left:492.8pt;margin-top:513.4pt;width:9.75pt;height:238.55pt;z-index:2516874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LrAg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2EBBDD5" wp14:editId="18DE7544">
                <wp:simplePos x="0" y="0"/>
                <wp:positionH relativeFrom="margin">
                  <wp:posOffset>6258296</wp:posOffset>
                </wp:positionH>
                <wp:positionV relativeFrom="margin">
                  <wp:posOffset>6524633</wp:posOffset>
                </wp:positionV>
                <wp:extent cx="123825" cy="3029585"/>
                <wp:effectExtent l="0" t="0" r="9525" b="0"/>
                <wp:wrapNone/>
                <wp:docPr id="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7299E10F" id="Rectangle 9" o:spid="_x0000_s1026" style="position:absolute;margin-left:492.8pt;margin-top:513.75pt;width:9.75pt;height:238.55pt;z-index:25168435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377ADF" wp14:editId="3C717B5A">
                <wp:simplePos x="0" y="0"/>
                <wp:positionH relativeFrom="margin">
                  <wp:posOffset>6258297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550A3BA" id="Rectangle 9" o:spid="_x0000_s1026" style="position:absolute;margin-left:492.8pt;margin-top:513.4pt;width:9.75pt;height:238.55pt;z-index:2516812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dV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LTi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</w:p>
    <w:sectPr w:rsidR="00835019" w:rsidRPr="00835019" w:rsidSect="00E53536">
      <w:footerReference w:type="default" r:id="rId29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12CA" w:rsidRDefault="004A12CA">
      <w:pPr>
        <w:spacing w:after="0" w:line="240" w:lineRule="auto"/>
      </w:pPr>
      <w:r>
        <w:separator/>
      </w:r>
    </w:p>
  </w:endnote>
  <w:endnote w:type="continuationSeparator" w:id="0">
    <w:p w:rsidR="004A12CA" w:rsidRDefault="004A1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Arial Unicode MS"/>
    <w:panose1 w:val="02010609060101010101"/>
    <w:charset w:val="86"/>
    <w:family w:val="modern"/>
    <w:notTrueType/>
    <w:pitch w:val="fixed"/>
    <w:sig w:usb0="00000000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477926"/>
      <w:docPartObj>
        <w:docPartGallery w:val="Page Numbers (Bottom of Page)"/>
        <w:docPartUnique/>
      </w:docPartObj>
    </w:sdtPr>
    <w:sdtEndPr/>
    <w:sdtContent>
      <w:p w:rsidR="00037D47" w:rsidRDefault="00037D47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5DC7" w:rsidRPr="00265DC7">
          <w:rPr>
            <w:noProof/>
            <w:lang w:val="zh-TW" w:eastAsia="zh-TW"/>
          </w:rPr>
          <w:t>17</w:t>
        </w:r>
        <w:r>
          <w:fldChar w:fldCharType="end"/>
        </w:r>
      </w:p>
    </w:sdtContent>
  </w:sdt>
  <w:p w:rsidR="00037D47" w:rsidRDefault="00037D47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12CA" w:rsidRDefault="004A12CA">
      <w:pPr>
        <w:spacing w:after="0" w:line="240" w:lineRule="auto"/>
      </w:pPr>
      <w:r>
        <w:separator/>
      </w:r>
    </w:p>
  </w:footnote>
  <w:footnote w:type="continuationSeparator" w:id="0">
    <w:p w:rsidR="004A12CA" w:rsidRDefault="004A12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5612A"/>
    <w:multiLevelType w:val="hybridMultilevel"/>
    <w:tmpl w:val="CA0E0FCE"/>
    <w:lvl w:ilvl="0" w:tplc="B248EB5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2416CA"/>
    <w:multiLevelType w:val="hybridMultilevel"/>
    <w:tmpl w:val="7D3E2A90"/>
    <w:lvl w:ilvl="0" w:tplc="22A6A9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 w15:restartNumberingAfterBreak="0">
    <w:nsid w:val="2B6C1323"/>
    <w:multiLevelType w:val="hybridMultilevel"/>
    <w:tmpl w:val="602254B4"/>
    <w:lvl w:ilvl="0" w:tplc="7402EC8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 w15:restartNumberingAfterBreak="0">
    <w:nsid w:val="316E7356"/>
    <w:multiLevelType w:val="hybridMultilevel"/>
    <w:tmpl w:val="F136689C"/>
    <w:lvl w:ilvl="0" w:tplc="DD1E5AC4">
      <w:start w:val="1"/>
      <w:numFmt w:val="bullet"/>
      <w:lvlText w:val=""/>
      <w:lvlJc w:val="left"/>
      <w:pPr>
        <w:ind w:left="3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285482A"/>
    <w:multiLevelType w:val="hybridMultilevel"/>
    <w:tmpl w:val="87D8076C"/>
    <w:lvl w:ilvl="0" w:tplc="8AE8484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5" w15:restartNumberingAfterBreak="0">
    <w:nsid w:val="4A503569"/>
    <w:multiLevelType w:val="hybridMultilevel"/>
    <w:tmpl w:val="27ECDE34"/>
    <w:lvl w:ilvl="0" w:tplc="7A104ADC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 w15:restartNumberingAfterBreak="0">
    <w:nsid w:val="4AE044BD"/>
    <w:multiLevelType w:val="hybridMultilevel"/>
    <w:tmpl w:val="5F8AC8D6"/>
    <w:lvl w:ilvl="0" w:tplc="CBD068F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 w15:restartNumberingAfterBreak="0">
    <w:nsid w:val="4E2B0EDB"/>
    <w:multiLevelType w:val="hybridMultilevel"/>
    <w:tmpl w:val="87E6126C"/>
    <w:lvl w:ilvl="0" w:tplc="4D5C303A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 w15:restartNumberingAfterBreak="0">
    <w:nsid w:val="5F3A7A3D"/>
    <w:multiLevelType w:val="hybridMultilevel"/>
    <w:tmpl w:val="0CEC006C"/>
    <w:lvl w:ilvl="0" w:tplc="E996DB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 w15:restartNumberingAfterBreak="0">
    <w:nsid w:val="64E1664C"/>
    <w:multiLevelType w:val="hybridMultilevel"/>
    <w:tmpl w:val="9BB6143E"/>
    <w:lvl w:ilvl="0" w:tplc="FBF6C24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 w15:restartNumberingAfterBreak="0">
    <w:nsid w:val="66034209"/>
    <w:multiLevelType w:val="hybridMultilevel"/>
    <w:tmpl w:val="62B06F8A"/>
    <w:lvl w:ilvl="0" w:tplc="B248EB54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63321384">
      <w:start w:val="2"/>
      <w:numFmt w:val="bullet"/>
      <w:lvlText w:val="-"/>
      <w:lvlJc w:val="left"/>
      <w:pPr>
        <w:ind w:left="1560" w:hanging="360"/>
      </w:pPr>
      <w:rPr>
        <w:rFonts w:ascii="微軟正黑體" w:eastAsia="微軟正黑體" w:hAnsi="微軟正黑體" w:cs="微軟正黑體" w:hint="eastAsia"/>
        <w:b w:val="0"/>
        <w:sz w:val="22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1"/>
  </w:num>
  <w:num w:numId="5">
    <w:abstractNumId w:val="6"/>
  </w:num>
  <w:num w:numId="6">
    <w:abstractNumId w:val="8"/>
  </w:num>
  <w:num w:numId="7">
    <w:abstractNumId w:val="5"/>
  </w:num>
  <w:num w:numId="8">
    <w:abstractNumId w:val="7"/>
  </w:num>
  <w:num w:numId="9">
    <w:abstractNumId w:val="2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removeDateAndTime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15"/>
    <w:rsid w:val="00036D4D"/>
    <w:rsid w:val="00037D47"/>
    <w:rsid w:val="000459AA"/>
    <w:rsid w:val="000979F0"/>
    <w:rsid w:val="001151B0"/>
    <w:rsid w:val="00140016"/>
    <w:rsid w:val="00161586"/>
    <w:rsid w:val="00184E74"/>
    <w:rsid w:val="00185778"/>
    <w:rsid w:val="0019693D"/>
    <w:rsid w:val="0019789C"/>
    <w:rsid w:val="00212ACF"/>
    <w:rsid w:val="00261A3C"/>
    <w:rsid w:val="00265DC7"/>
    <w:rsid w:val="003130D4"/>
    <w:rsid w:val="003D7CCF"/>
    <w:rsid w:val="00412653"/>
    <w:rsid w:val="00442715"/>
    <w:rsid w:val="004A12CA"/>
    <w:rsid w:val="004B44AD"/>
    <w:rsid w:val="004B47B0"/>
    <w:rsid w:val="004B656C"/>
    <w:rsid w:val="004C44D3"/>
    <w:rsid w:val="004C4DF7"/>
    <w:rsid w:val="00547185"/>
    <w:rsid w:val="005847DD"/>
    <w:rsid w:val="005964C0"/>
    <w:rsid w:val="00596AA1"/>
    <w:rsid w:val="005B0B9D"/>
    <w:rsid w:val="005C399E"/>
    <w:rsid w:val="0060076A"/>
    <w:rsid w:val="00692B6A"/>
    <w:rsid w:val="006C3FCF"/>
    <w:rsid w:val="006E4544"/>
    <w:rsid w:val="00702E9C"/>
    <w:rsid w:val="00735AD7"/>
    <w:rsid w:val="00740A91"/>
    <w:rsid w:val="00835019"/>
    <w:rsid w:val="008871B3"/>
    <w:rsid w:val="008A683F"/>
    <w:rsid w:val="0091747F"/>
    <w:rsid w:val="00943367"/>
    <w:rsid w:val="0095172C"/>
    <w:rsid w:val="00A0504C"/>
    <w:rsid w:val="00A1172B"/>
    <w:rsid w:val="00A15D94"/>
    <w:rsid w:val="00A62CFB"/>
    <w:rsid w:val="00A8591F"/>
    <w:rsid w:val="00A87550"/>
    <w:rsid w:val="00AD72F3"/>
    <w:rsid w:val="00AE3863"/>
    <w:rsid w:val="00AE5D8E"/>
    <w:rsid w:val="00AF272A"/>
    <w:rsid w:val="00AF6818"/>
    <w:rsid w:val="00C026BE"/>
    <w:rsid w:val="00C11C0B"/>
    <w:rsid w:val="00C30E6F"/>
    <w:rsid w:val="00C61F99"/>
    <w:rsid w:val="00C77667"/>
    <w:rsid w:val="00C93222"/>
    <w:rsid w:val="00CB33AD"/>
    <w:rsid w:val="00D15895"/>
    <w:rsid w:val="00D463D1"/>
    <w:rsid w:val="00D555D4"/>
    <w:rsid w:val="00DC68CC"/>
    <w:rsid w:val="00E508E6"/>
    <w:rsid w:val="00E53536"/>
    <w:rsid w:val="00E84294"/>
    <w:rsid w:val="00ED31A0"/>
    <w:rsid w:val="00EE4A3E"/>
    <w:rsid w:val="00F762BF"/>
    <w:rsid w:val="00FD7641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C4FC4-630C-44F1-9326-5F77A10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8C7427C62449C0B3043A4A776262E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3A00D2-6B05-4A47-9B3B-83E8A7E5B841}"/>
      </w:docPartPr>
      <w:docPartBody>
        <w:p w:rsidR="00581334" w:rsidRDefault="00C13C52">
          <w:pPr>
            <w:pStyle w:val="748C7427C62449C0B3043A4A776262E1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Arial Unicode MS"/>
    <w:panose1 w:val="02010609060101010101"/>
    <w:charset w:val="86"/>
    <w:family w:val="modern"/>
    <w:notTrueType/>
    <w:pitch w:val="fixed"/>
    <w:sig w:usb0="00000000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52"/>
    <w:rsid w:val="00581334"/>
    <w:rsid w:val="0066157A"/>
    <w:rsid w:val="00912EE9"/>
    <w:rsid w:val="00C13C52"/>
    <w:rsid w:val="00CE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263956EF5C42938673F7E066D10D6E">
    <w:name w:val="FB263956EF5C42938673F7E066D10D6E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56B72E6C1D042ECADAD16C2FFEF4CC0">
    <w:name w:val="656B72E6C1D042ECADAD16C2FFEF4CC0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9E0DA73A538475A97ACB72FFDB66F18">
    <w:name w:val="E9E0DA73A538475A97ACB72FFDB66F18"/>
    <w:pPr>
      <w:widowControl w:val="0"/>
    </w:pPr>
  </w:style>
  <w:style w:type="paragraph" w:customStyle="1" w:styleId="748C7427C62449C0B3043A4A776262E1">
    <w:name w:val="748C7427C62449C0B3043A4A776262E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5AD3B1-9331-433C-924F-2F7BBE8A4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</Template>
  <TotalTime>1455</TotalTime>
  <Pages>20</Pages>
  <Words>417</Words>
  <Characters>2383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2795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工廠電子差勤系統</dc:title>
  <dc:subject>系統需求文件</dc:subject>
  <dc:creator>jason chang</dc:creator>
  <cp:keywords/>
  <cp:lastModifiedBy>陳德芷</cp:lastModifiedBy>
  <cp:revision>21</cp:revision>
  <dcterms:created xsi:type="dcterms:W3CDTF">2016-10-27T03:26:00Z</dcterms:created>
  <dcterms:modified xsi:type="dcterms:W3CDTF">2016-10-28T16:00:00Z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