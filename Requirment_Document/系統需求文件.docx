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C93222" w:rsidRDefault="00324417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037D47" w:rsidRPr="00C93222" w:rsidRDefault="004A12CA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4C44D3" w:rsidRDefault="00324417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037D47" w:rsidRPr="004C44D3" w:rsidRDefault="004A12CA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Default="00037D47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037D47" w:rsidRDefault="00037D47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此外，工廠中所有人員的語言能力限定為中文跟英文，故使用者介面的語言設定只能選擇這兩種語言。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作業系統:</w:t>
      </w:r>
      <w:r>
        <w:rPr>
          <w:rFonts w:ascii="微軟正黑體" w:eastAsia="微軟正黑體" w:hAnsi="微軟正黑體" w:cs="新細明體"/>
          <w:lang w:eastAsia="zh-TW"/>
        </w:rPr>
        <w:t>Windows7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程式語言:</w:t>
      </w:r>
      <w:r>
        <w:rPr>
          <w:rFonts w:ascii="微軟正黑體" w:eastAsia="微軟正黑體" w:hAnsi="微軟正黑體" w:cs="新細明體"/>
          <w:lang w:eastAsia="zh-TW"/>
        </w:rPr>
        <w:t>C/C++</w:t>
      </w:r>
      <w:r>
        <w:rPr>
          <w:rFonts w:ascii="微軟正黑體" w:eastAsia="微軟正黑體" w:hAnsi="微軟正黑體" w:cs="新細明體" w:hint="eastAsia"/>
          <w:lang w:eastAsia="zh-TW"/>
        </w:rPr>
        <w:t>11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編譯器:</w:t>
      </w:r>
      <w:r>
        <w:rPr>
          <w:rFonts w:ascii="微軟正黑體" w:eastAsia="微軟正黑體" w:hAnsi="微軟正黑體" w:cs="新細明體"/>
          <w:lang w:eastAsia="zh-TW"/>
        </w:rPr>
        <w:t>MinGW 4.8.1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使用者介面(</w:t>
      </w:r>
      <w:r>
        <w:rPr>
          <w:rFonts w:ascii="微軟正黑體" w:eastAsia="微軟正黑體" w:hAnsi="微軟正黑體" w:cs="新細明體"/>
          <w:lang w:eastAsia="zh-TW"/>
        </w:rPr>
        <w:t>GUI</w:t>
      </w:r>
      <w:r>
        <w:rPr>
          <w:rFonts w:ascii="微軟正黑體" w:eastAsia="微軟正黑體" w:hAnsi="微軟正黑體" w:cs="新細明體" w:hint="eastAsia"/>
          <w:lang w:eastAsia="zh-TW"/>
        </w:rPr>
        <w:t>):</w:t>
      </w:r>
      <w:r>
        <w:rPr>
          <w:rFonts w:ascii="微軟正黑體" w:eastAsia="微軟正黑體" w:hAnsi="微軟正黑體" w:cs="新細明體"/>
          <w:lang w:eastAsia="zh-TW"/>
        </w:rPr>
        <w:t>Qt</w:t>
      </w:r>
      <w:r>
        <w:rPr>
          <w:rFonts w:ascii="微軟正黑體" w:eastAsia="微軟正黑體" w:hAnsi="微軟正黑體" w:cs="新細明體" w:hint="eastAsia"/>
          <w:lang w:eastAsia="zh-TW"/>
        </w:rPr>
        <w:t xml:space="preserve"> 5.7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網路連接:</w:t>
      </w:r>
      <w:r>
        <w:rPr>
          <w:rFonts w:ascii="微軟正黑體" w:eastAsia="微軟正黑體" w:hAnsi="微軟正黑體" w:cs="新細明體"/>
          <w:lang w:eastAsia="zh-TW"/>
        </w:rPr>
        <w:t>winsock2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 w:hint="eastAsia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通訊協定:TCP/IP</w:t>
      </w:r>
    </w:p>
    <w:p w:rsidR="00E86CDF" w:rsidRP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資料庫: My</w:t>
      </w:r>
      <w:r>
        <w:rPr>
          <w:rFonts w:ascii="微軟正黑體" w:eastAsia="微軟正黑體" w:hAnsi="微軟正黑體" w:cs="新細明體"/>
          <w:lang w:eastAsia="zh-TW"/>
        </w:rPr>
        <w:t>SQL</w:t>
      </w:r>
      <w:bookmarkStart w:id="0" w:name="_GoBack"/>
      <w:bookmarkEnd w:id="0"/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>
        <w:rPr>
          <w:rFonts w:eastAsia="微軟正黑體" w:hint="eastAsia"/>
          <w:sz w:val="24"/>
          <w:szCs w:val="24"/>
          <w:lang w:eastAsia="zh-TW"/>
        </w:rPr>
        <w:t>此差勤系統區分使用者為三種不同的身分：主任、領班及員工，並根據使用者的身分提供其相應的差勤功能，功能選項包括請假、瀏覽當天上班人員及指派員工出差等等。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lastRenderedPageBreak/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上班區分早班、晚班，每個禮拜自動換班(早班-&gt;晚班，晚班-&gt;早班)。主任固定早班。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主任能夠瀏覽主任/領班/員工一週預計上班情形。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能夠瀏覽主任/領班/員工一週預計上班情形。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數個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8591F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A87550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6C3FCF" w:rsidRDefault="006C3FCF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6C3FCF" w:rsidRPr="00A87550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highlight w:val="yellow"/>
          <w:lang w:eastAsia="zh-TW"/>
        </w:rPr>
        <w:t>瀏覽人員</w:t>
      </w:r>
      <w:r w:rsidR="006C3FCF"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一週預計上班情形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6C3FCF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使用者切換到請假頁面，輸入自己的ID，然後選擇請假類別、開始時間和結束時間，然後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，查看自己的請假紀錄，而其中狀態欄會顯示該請假申請是處於「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圖(六)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圖(七)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8A683F">
        <w:rPr>
          <w:rFonts w:eastAsia="微軟正黑體" w:hint="eastAsia"/>
          <w:b/>
          <w:sz w:val="24"/>
          <w:szCs w:val="24"/>
          <w:lang w:eastAsia="zh-TW"/>
        </w:rPr>
        <w:t>或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八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A87550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highlight w:val="yellow"/>
          <w:lang w:eastAsia="zh-TW"/>
        </w:rPr>
        <w:t>指定人員</w:t>
      </w:r>
      <w:r w:rsidR="006C3FCF"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出差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835019" w:rsidRPr="006C3FCF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D45AB9" wp14:editId="55A91158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pStyle w:val="a4"/>
        <w:rPr>
          <w:lang w:eastAsia="zh-TW"/>
        </w:rPr>
      </w:pPr>
      <w:r w:rsidRPr="001151B0">
        <w:rPr>
          <w:rFonts w:hint="eastAsia"/>
          <w:lang w:eastAsia="zh-TW"/>
        </w:rPr>
        <w:lastRenderedPageBreak/>
        <w:t>三、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操作系統前端的使用者介面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r>
        <w:rPr>
          <w:rFonts w:eastAsia="微軟正黑體" w:hint="eastAsia"/>
          <w:sz w:val="24"/>
          <w:szCs w:val="24"/>
          <w:lang w:eastAsia="zh-TW"/>
        </w:rPr>
        <w:t>Qt Designer</w:t>
      </w:r>
      <w:r>
        <w:rPr>
          <w:rFonts w:eastAsia="微軟正黑體" w:hint="eastAsia"/>
          <w:sz w:val="24"/>
          <w:szCs w:val="24"/>
          <w:lang w:eastAsia="zh-TW"/>
        </w:rPr>
        <w:t>所設計。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/>
          <w:lang w:eastAsia="zh-TW"/>
        </w:rPr>
      </w:pP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151B0" w:rsidRPr="001151B0">
        <w:rPr>
          <w:rFonts w:hint="eastAsia"/>
          <w:lang w:eastAsia="zh-TW"/>
        </w:rPr>
        <w:t>四、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835019">
      <w:pPr>
        <w:pStyle w:val="a4"/>
        <w:rPr>
          <w:lang w:eastAsia="zh-TW"/>
        </w:rPr>
      </w:pPr>
      <w:r w:rsidRPr="00835019">
        <w:rPr>
          <w:rFonts w:hint="eastAsia"/>
          <w:lang w:eastAsia="zh-TW"/>
        </w:rPr>
        <w:lastRenderedPageBreak/>
        <w:t>U</w: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34E259" wp14:editId="4ADC23A8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C50A6E4" wp14:editId="4D1F5EA8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 Case Diagram</w:t>
      </w:r>
    </w:p>
    <w:p w:rsidR="00036D4D" w:rsidRDefault="00265DC7" w:rsidP="00835019">
      <w:pPr>
        <w:rPr>
          <w:rFonts w:eastAsia="微軟正黑體"/>
          <w:lang w:eastAsia="zh-TW"/>
        </w:rPr>
      </w:pPr>
      <w:r>
        <w:rPr>
          <w:rFonts w:eastAsia="微軟正黑體" w:hint="eastAsia"/>
          <w:noProof/>
          <w:lang w:eastAsia="zh-TW"/>
        </w:rPr>
        <w:drawing>
          <wp:inline distT="0" distB="0" distL="0" distR="0">
            <wp:extent cx="6197814" cy="8052179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6-10-28 (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052" cy="80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19" w:rsidRDefault="00835019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161586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933E3BF" wp14:editId="16B4E8D0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>
        <w:rPr>
          <w:rFonts w:hint="eastAsia"/>
          <w:lang w:eastAsia="zh-TW"/>
        </w:rPr>
        <w:t>C</w:t>
      </w:r>
      <w:r w:rsidR="00161586">
        <w:rPr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 w:rsidRPr="00161586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5F77087" wp14:editId="10A4D645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F4C8704" wp14:editId="75E4772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資料庫需求及定義</w: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F5061E" wp14:editId="31F88BD5">
                <wp:simplePos x="0" y="0"/>
                <wp:positionH relativeFrom="margin">
                  <wp:posOffset>6246421</wp:posOffset>
                </wp:positionH>
                <wp:positionV relativeFrom="margin">
                  <wp:posOffset>6532038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28ABBC7" id="Rectangle 9" o:spid="_x0000_s1026" style="position:absolute;margin-left:491.85pt;margin-top:514.3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安全性</w:t>
      </w:r>
      <w:r>
        <w:rPr>
          <w:rFonts w:hint="eastAsia"/>
          <w:lang w:eastAsia="zh-TW"/>
        </w:rPr>
        <w:t>/</w:t>
      </w:r>
      <w:r>
        <w:rPr>
          <w:rFonts w:hint="eastAsia"/>
          <w:lang w:eastAsia="zh-TW"/>
        </w:rPr>
        <w:t>風險評估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835019" w:rsidRPr="00835019" w:rsidRDefault="00161586" w:rsidP="00835019">
      <w:pPr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19633D" wp14:editId="1300F933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245C500" wp14:editId="49A33D22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2EBBDD5" wp14:editId="18DE7544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377ADF" wp14:editId="3C717B5A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835019" w:rsidSect="00E53536">
      <w:footerReference w:type="default" r:id="rId30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4417" w:rsidRDefault="00324417">
      <w:pPr>
        <w:spacing w:after="0" w:line="240" w:lineRule="auto"/>
      </w:pPr>
      <w:r>
        <w:separator/>
      </w:r>
    </w:p>
  </w:endnote>
  <w:endnote w:type="continuationSeparator" w:id="0">
    <w:p w:rsidR="00324417" w:rsidRDefault="00324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037D47" w:rsidRDefault="00037D47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6CDF" w:rsidRPr="00E86CDF">
          <w:rPr>
            <w:noProof/>
            <w:lang w:val="zh-TW" w:eastAsia="zh-TW"/>
          </w:rPr>
          <w:t>19</w:t>
        </w:r>
        <w:r>
          <w:fldChar w:fldCharType="end"/>
        </w:r>
      </w:p>
    </w:sdtContent>
  </w:sdt>
  <w:p w:rsidR="00037D47" w:rsidRDefault="00037D47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4417" w:rsidRDefault="00324417">
      <w:pPr>
        <w:spacing w:after="0" w:line="240" w:lineRule="auto"/>
      </w:pPr>
      <w:r>
        <w:separator/>
      </w:r>
    </w:p>
  </w:footnote>
  <w:footnote w:type="continuationSeparator" w:id="0">
    <w:p w:rsidR="00324417" w:rsidRDefault="00324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76FD1"/>
    <w:multiLevelType w:val="hybridMultilevel"/>
    <w:tmpl w:val="C6EC01C0"/>
    <w:lvl w:ilvl="0" w:tplc="04090001">
      <w:start w:val="1"/>
      <w:numFmt w:val="bullet"/>
      <w:lvlText w:val="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3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DateAndTime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36D4D"/>
    <w:rsid w:val="00037D47"/>
    <w:rsid w:val="000459AA"/>
    <w:rsid w:val="000979F0"/>
    <w:rsid w:val="001151B0"/>
    <w:rsid w:val="00140016"/>
    <w:rsid w:val="00161586"/>
    <w:rsid w:val="00184E74"/>
    <w:rsid w:val="00185778"/>
    <w:rsid w:val="0019693D"/>
    <w:rsid w:val="0019789C"/>
    <w:rsid w:val="00212ACF"/>
    <w:rsid w:val="00261A3C"/>
    <w:rsid w:val="00265DC7"/>
    <w:rsid w:val="003130D4"/>
    <w:rsid w:val="00324417"/>
    <w:rsid w:val="003D7CCF"/>
    <w:rsid w:val="00412653"/>
    <w:rsid w:val="00442715"/>
    <w:rsid w:val="004A12CA"/>
    <w:rsid w:val="004B44AD"/>
    <w:rsid w:val="004B47B0"/>
    <w:rsid w:val="004B656C"/>
    <w:rsid w:val="004C44D3"/>
    <w:rsid w:val="004C4DF7"/>
    <w:rsid w:val="00547185"/>
    <w:rsid w:val="005847DD"/>
    <w:rsid w:val="005964C0"/>
    <w:rsid w:val="00596AA1"/>
    <w:rsid w:val="005B0B9D"/>
    <w:rsid w:val="005C399E"/>
    <w:rsid w:val="0060076A"/>
    <w:rsid w:val="00692B6A"/>
    <w:rsid w:val="006C3FCF"/>
    <w:rsid w:val="006E4544"/>
    <w:rsid w:val="00702E9C"/>
    <w:rsid w:val="00735AD7"/>
    <w:rsid w:val="00740A91"/>
    <w:rsid w:val="00835019"/>
    <w:rsid w:val="008871B3"/>
    <w:rsid w:val="008A683F"/>
    <w:rsid w:val="0091747F"/>
    <w:rsid w:val="00943367"/>
    <w:rsid w:val="0095172C"/>
    <w:rsid w:val="00A0504C"/>
    <w:rsid w:val="00A1172B"/>
    <w:rsid w:val="00A15D94"/>
    <w:rsid w:val="00A62CFB"/>
    <w:rsid w:val="00A8591F"/>
    <w:rsid w:val="00A87550"/>
    <w:rsid w:val="00AD72F3"/>
    <w:rsid w:val="00AE3863"/>
    <w:rsid w:val="00AE5D8E"/>
    <w:rsid w:val="00AF272A"/>
    <w:rsid w:val="00AF6818"/>
    <w:rsid w:val="00C026BE"/>
    <w:rsid w:val="00C11C0B"/>
    <w:rsid w:val="00C30E6F"/>
    <w:rsid w:val="00C61F99"/>
    <w:rsid w:val="00C77667"/>
    <w:rsid w:val="00C93222"/>
    <w:rsid w:val="00CB33AD"/>
    <w:rsid w:val="00D15895"/>
    <w:rsid w:val="00D463D1"/>
    <w:rsid w:val="00D555D4"/>
    <w:rsid w:val="00DC68CC"/>
    <w:rsid w:val="00E508E6"/>
    <w:rsid w:val="00E53536"/>
    <w:rsid w:val="00E84294"/>
    <w:rsid w:val="00E86CDF"/>
    <w:rsid w:val="00ED31A0"/>
    <w:rsid w:val="00EE4A3E"/>
    <w:rsid w:val="00F762BF"/>
    <w:rsid w:val="00FD7641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0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2114CF"/>
    <w:rsid w:val="00581334"/>
    <w:rsid w:val="0066157A"/>
    <w:rsid w:val="00912EE9"/>
    <w:rsid w:val="00C13C52"/>
    <w:rsid w:val="00CE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772BA4-B411-4FDB-AA3E-968836F3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1462</TotalTime>
  <Pages>20</Pages>
  <Words>423</Words>
  <Characters>2415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2833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jason chang</cp:lastModifiedBy>
  <cp:revision>22</cp:revision>
  <dcterms:created xsi:type="dcterms:W3CDTF">2016-10-27T03:26:00Z</dcterms:created>
  <dcterms:modified xsi:type="dcterms:W3CDTF">2016-10-29T05:21:00Z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