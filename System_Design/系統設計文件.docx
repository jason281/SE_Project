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A51546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 w:rsidRPr="00A51546">
            <w:rPr>
              <w:rFonts w:eastAsia="新細明體"/>
              <w:noProof/>
              <w:sz w:val="56"/>
              <w:lang w:eastAsia="zh-TW"/>
            </w:rPr>
            <mc:AlternateContent>
              <mc:Choice Requires="wps">
                <w:drawing>
                  <wp:anchor distT="45720" distB="45720" distL="114300" distR="114300" simplePos="0" relativeHeight="251747840" behindDoc="0" locked="0" layoutInCell="1" allowOverlap="1">
                    <wp:simplePos x="0" y="0"/>
                    <wp:positionH relativeFrom="column">
                      <wp:posOffset>93345</wp:posOffset>
                    </wp:positionH>
                    <wp:positionV relativeFrom="paragraph">
                      <wp:posOffset>8114030</wp:posOffset>
                    </wp:positionV>
                    <wp:extent cx="2360930" cy="707390"/>
                    <wp:effectExtent l="0" t="0" r="635" b="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707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51546" w:rsidRDefault="00A51546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0210516 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張嚴</w:t>
                                </w:r>
                              </w:p>
                              <w:p w:rsidR="00A51546" w:rsidRPr="00A51546" w:rsidRDefault="00A51546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011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 xml:space="preserve">1279 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陳德芷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7.35pt;margin-top:638.9pt;width:185.9pt;height:55.7pt;z-index:251747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" stroked="f">
                    <v:textbox>
                      <w:txbxContent>
                        <w:p w:rsidR="00A51546" w:rsidRDefault="00A51546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0210516 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張嚴</w:t>
                          </w:r>
                        </w:p>
                        <w:p w:rsidR="00A51546" w:rsidRPr="00A51546" w:rsidRDefault="00A51546">
                          <w:pPr>
                            <w:rPr>
                              <w:rFonts w:eastAsia="微軟正黑體" w:hint="eastAsia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011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 xml:space="preserve">1279 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陳德芷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E4A3E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C93222" w:rsidRDefault="00B00383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</w:t>
                                    </w:r>
                                    <w:r w:rsidR="009017A3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設計</w:t>
                                    </w:r>
                                    <w:r w:rsidR="001E3A5D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7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" filled="f" stroked="f">
                    <v:textbox>
                      <w:txbxContent>
                        <w:p w:rsidR="001E3A5D" w:rsidRPr="00C93222" w:rsidRDefault="00B00383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</w:t>
                              </w:r>
                              <w:r w:rsidR="009017A3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設計</w:t>
                              </w:r>
                              <w:r w:rsidR="001E3A5D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EE4A3E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4C44D3" w:rsidRDefault="00B00383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8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ypuw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" filled="f" stroked="f">
                    <v:textbox>
                      <w:txbxContent>
                        <w:p w:rsidR="001E3A5D" w:rsidRPr="004C44D3" w:rsidRDefault="006B1A41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Default="001E3A5D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9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" stroked="f" strokeweight=".5pt">
                    <v:fill r:id="rId11" o:title="" recolor="t" rotate="t" type="frame"/>
                    <v:textbox inset="0,0,0,0">
                      <w:txbxContent>
                        <w:p w:rsidR="001E3A5D" w:rsidRDefault="001E3A5D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8E66E5" w:rsidP="00835019">
      <w:pPr>
        <w:pStyle w:val="a4"/>
        <w:rPr>
          <w:rFonts w:eastAsia="微軟正黑體"/>
          <w:lang w:eastAsia="zh-TW"/>
        </w:rPr>
      </w:pPr>
      <w:r w:rsidRPr="008E66E5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238B926" wp14:editId="1523B389">
                <wp:simplePos x="0" y="0"/>
                <wp:positionH relativeFrom="margin">
                  <wp:posOffset>6257677</wp:posOffset>
                </wp:positionH>
                <wp:positionV relativeFrom="margin">
                  <wp:posOffset>-222775</wp:posOffset>
                </wp:positionV>
                <wp:extent cx="123825" cy="6757670"/>
                <wp:effectExtent l="0" t="0" r="9525" b="5080"/>
                <wp:wrapNone/>
                <wp:docPr id="5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447A131A" id="Rectangle 8" o:spid="_x0000_s1026" style="position:absolute;margin-left:492.75pt;margin-top:-17.55pt;width:9.75pt;height:532.1pt;z-index:25171712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YQ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Z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 w:rsidR="00AF272A" w:rsidRPr="001151B0">
        <w:rPr>
          <w:rFonts w:hint="eastAsia"/>
          <w:lang w:eastAsia="zh-TW"/>
        </w:rPr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</w:t>
      </w:r>
      <w:r w:rsidR="00A51546">
        <w:rPr>
          <w:rFonts w:ascii="微軟正黑體" w:eastAsia="微軟正黑體" w:hAnsi="微軟正黑體" w:cs="新細明體" w:hint="eastAsia"/>
          <w:lang w:eastAsia="zh-TW"/>
        </w:rPr>
        <w:t>介面</w:t>
      </w:r>
      <w:r>
        <w:rPr>
          <w:rFonts w:ascii="微軟正黑體" w:eastAsia="微軟正黑體" w:hAnsi="微軟正黑體" w:cs="新細明體" w:hint="eastAsia"/>
          <w:lang w:eastAsia="zh-TW"/>
        </w:rPr>
        <w:t>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 w:hint="eastAsia"/>
          <w:lang w:eastAsia="zh-TW"/>
        </w:rPr>
        <w:t>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lastRenderedPageBreak/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777127">
      <w:pPr>
        <w:spacing w:line="276" w:lineRule="auto"/>
        <w:rPr>
          <w:rFonts w:eastAsia="微軟正黑體"/>
          <w:lang w:eastAsia="zh-TW"/>
        </w:rPr>
      </w:pPr>
      <w:r w:rsidRPr="00777127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E7060BB" wp14:editId="783BB86D">
                <wp:simplePos x="0" y="0"/>
                <wp:positionH relativeFrom="margin">
                  <wp:posOffset>6265545</wp:posOffset>
                </wp:positionH>
                <wp:positionV relativeFrom="margin">
                  <wp:posOffset>6537325</wp:posOffset>
                </wp:positionV>
                <wp:extent cx="114300" cy="3029585"/>
                <wp:effectExtent l="0" t="0" r="9525" b="0"/>
                <wp:wrapNone/>
                <wp:docPr id="7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6BDFD82" id="Rectangle 9" o:spid="_x0000_s1026" style="position:absolute;margin-left:493.35pt;margin-top:514.75pt;width:9pt;height:238.55pt;z-index:2517498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lFm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Pr="00777127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7BF2E78" wp14:editId="3C667D0C">
                <wp:simplePos x="0" y="0"/>
                <wp:positionH relativeFrom="margin">
                  <wp:posOffset>6278908</wp:posOffset>
                </wp:positionH>
                <wp:positionV relativeFrom="margin">
                  <wp:posOffset>-216535</wp:posOffset>
                </wp:positionV>
                <wp:extent cx="123825" cy="6757670"/>
                <wp:effectExtent l="0" t="0" r="9525" b="5080"/>
                <wp:wrapNone/>
                <wp:docPr id="7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E64D360" id="Rectangle 8" o:spid="_x0000_s1026" style="position:absolute;margin-left:494.4pt;margin-top:-17.05pt;width:9.75pt;height:532.1pt;z-index:2517509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LDX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F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 wp14:anchorId="41106B51" wp14:editId="2DF1D6CC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軟正黑體"/>
          <w:noProof/>
          <w:lang w:eastAsia="zh-TW"/>
        </w:rPr>
        <w:drawing>
          <wp:inline distT="0" distB="0" distL="0" distR="0" wp14:anchorId="7A5B2024" wp14:editId="14ED0B6D">
            <wp:extent cx="5795652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</w:p>
    <w:p w:rsidR="00835019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t>六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53D7E4" wp14:editId="248E2C7B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C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lass Diagram</w:t>
      </w:r>
    </w:p>
    <w:p w:rsidR="00161586" w:rsidRDefault="00C93F22" w:rsidP="002B5499">
      <w:pPr>
        <w:ind w:left="1440" w:firstLine="720"/>
        <w:rPr>
          <w:rFonts w:eastAsia="微軟正黑體"/>
          <w:lang w:eastAsia="zh-TW"/>
        </w:rPr>
      </w:pPr>
      <w:bookmarkStart w:id="0" w:name="_GoBack"/>
      <w:bookmarkEnd w:id="0"/>
      <w:r>
        <w:rPr>
          <w:rFonts w:eastAsia="微軟正黑體"/>
          <w:noProof/>
          <w:lang w:eastAsia="zh-TW"/>
        </w:rPr>
        <w:drawing>
          <wp:inline distT="0" distB="0" distL="0" distR="0" wp14:anchorId="22D611EA" wp14:editId="0979F71B">
            <wp:extent cx="3745065" cy="3784076"/>
            <wp:effectExtent l="0" t="0" r="8255" b="698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_classdiagram_employe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99" cy="37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軟正黑體"/>
          <w:noProof/>
          <w:lang w:eastAsia="zh-TW"/>
        </w:rPr>
        <w:drawing>
          <wp:inline distT="0" distB="0" distL="0" distR="0" wp14:anchorId="27098A05" wp14:editId="3400B909">
            <wp:extent cx="3859885" cy="4096204"/>
            <wp:effectExtent l="0" t="0" r="762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_classdiagram_leave_rec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69" cy="41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586"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AC7523B" wp14:editId="6BAA719B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61586" w:rsidRPr="00FC5B07" w:rsidRDefault="00C93F22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185E75F" wp14:editId="7909EFAA">
                <wp:simplePos x="0" y="0"/>
                <wp:positionH relativeFrom="margin">
                  <wp:posOffset>6265876</wp:posOffset>
                </wp:positionH>
                <wp:positionV relativeFrom="margin">
                  <wp:posOffset>-242294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0660362" id="Rectangle 8" o:spid="_x0000_s1026" style="position:absolute;margin-left:493.4pt;margin-top:-19.1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65617" w:rsidRPr="00065617">
        <w:rPr>
          <w:rFonts w:hint="eastAsia"/>
          <w:lang w:eastAsia="zh-TW"/>
        </w:rPr>
        <w:t>七</w:t>
      </w:r>
      <w:r w:rsidR="00065617" w:rsidRPr="001151B0">
        <w:rPr>
          <w:rFonts w:hint="eastAsia"/>
          <w:lang w:eastAsia="zh-TW"/>
        </w:rPr>
        <w:t>、</w: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4AD54F5" wp14:editId="78A10481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94FDC70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ervice Diagram</w:t>
      </w:r>
    </w:p>
    <w:p w:rsidR="00161586" w:rsidRDefault="00C23B9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2720975"/>
            <wp:effectExtent l="0" t="0" r="1905" b="317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E_service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86" w:rsidRDefault="00161586">
      <w:pPr>
        <w:spacing w:line="276" w:lineRule="auto"/>
        <w:rPr>
          <w:rFonts w:eastAsia="微軟正黑體"/>
          <w:lang w:eastAsia="zh-TW"/>
        </w:rPr>
      </w:pPr>
    </w:p>
    <w:p w:rsidR="00161586" w:rsidRDefault="00C93F22" w:rsidP="00161586">
      <w:pPr>
        <w:pStyle w:val="a4"/>
        <w:rPr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09258E8" wp14:editId="49698F87">
                <wp:simplePos x="0" y="0"/>
                <wp:positionH relativeFrom="margin">
                  <wp:posOffset>6236970</wp:posOffset>
                </wp:positionH>
                <wp:positionV relativeFrom="margin">
                  <wp:posOffset>-224790</wp:posOffset>
                </wp:positionV>
                <wp:extent cx="123825" cy="6757670"/>
                <wp:effectExtent l="0" t="0" r="9525" b="5080"/>
                <wp:wrapNone/>
                <wp:docPr id="1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7CC9829" id="Rectangle 8" o:spid="_x0000_s1026" style="position:absolute;margin-left:491.1pt;margin-top:-17.7pt;width:9.75pt;height:532.1pt;z-index:2517109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Ei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65617" w:rsidRPr="00065617">
        <w:rPr>
          <w:rFonts w:hint="eastAsia"/>
          <w:lang w:eastAsia="zh-TW"/>
        </w:rPr>
        <w:t>八</w:t>
      </w:r>
      <w:r w:rsidR="00065617" w:rsidRPr="001151B0">
        <w:rPr>
          <w:rFonts w:hint="eastAsia"/>
          <w:lang w:eastAsia="zh-TW"/>
        </w:rPr>
        <w:t>、</w:t>
      </w:r>
      <w:r w:rsidR="00161586">
        <w:rPr>
          <w:rFonts w:hint="eastAsia"/>
          <w:lang w:eastAsia="zh-TW"/>
        </w:rPr>
        <w:t>資料庫需求及定義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6D9EFC" wp14:editId="4C78F274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8A7829" w:rsidP="008A782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創建資料庫表格</w:t>
      </w:r>
    </w:p>
    <w:p w:rsidR="008A7829" w:rsidRPr="001E3A5D" w:rsidRDefault="008A7829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使用者表格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219"/>
        <w:gridCol w:w="1219"/>
        <w:gridCol w:w="1219"/>
        <w:gridCol w:w="1220"/>
        <w:gridCol w:w="1220"/>
        <w:gridCol w:w="1220"/>
        <w:gridCol w:w="1220"/>
      </w:tblGrid>
      <w:tr w:rsidR="008A7829" w:rsidTr="001E3A5D">
        <w:tc>
          <w:tcPr>
            <w:tcW w:w="8537" w:type="dxa"/>
            <w:gridSpan w:val="7"/>
          </w:tcPr>
          <w:p w:rsid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4"/>
                <w:szCs w:val="24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</w:t>
            </w:r>
          </w:p>
        </w:tc>
      </w:tr>
      <w:tr w:rsidR="008A7829" w:rsidTr="008A7829"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使用者編號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密碼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姓名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性別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部門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職位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班別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Creat table </w:t>
      </w:r>
      <w:r w:rsidRPr="001E3A5D">
        <w:rPr>
          <w:rFonts w:hint="eastAsia"/>
        </w:rPr>
        <w:t>使用者</w:t>
      </w:r>
      <w:r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r w:rsidRPr="001E3A5D">
        <w:rPr>
          <w:rFonts w:hint="eastAsia"/>
        </w:rPr>
        <w:t>使用者</w:t>
      </w:r>
      <w:r w:rsidRPr="001E3A5D">
        <w:t>編號</w:t>
      </w:r>
      <w:r w:rsidRPr="001E3A5D"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密碼</w:t>
      </w:r>
      <w:r w:rsidRPr="001E3A5D">
        <w:tab/>
        <w:t xml:space="preserve"> </w:t>
      </w:r>
      <w:r w:rsidRPr="001E3A5D">
        <w:rPr>
          <w:rFonts w:hint="eastAsia"/>
        </w:rPr>
        <w:tab/>
      </w:r>
      <w:r w:rsidRPr="001E3A5D">
        <w:t xml:space="preserve">varchar(25)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姓名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性別</w:t>
      </w:r>
      <w:r w:rsidRPr="001E3A5D">
        <w:tab/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部門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職位</w:t>
      </w:r>
      <w:r w:rsidRPr="001E3A5D">
        <w:tab/>
        <w:t xml:space="preserve"> </w:t>
      </w:r>
      <w:r w:rsidRPr="001E3A5D">
        <w:tab/>
        <w:t>int</w:t>
      </w:r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班別</w:t>
      </w:r>
      <w:r w:rsidRPr="001E3A5D">
        <w:tab/>
        <w:t xml:space="preserve"> </w:t>
      </w:r>
      <w:r w:rsidRPr="001E3A5D">
        <w:tab/>
        <w:t>int</w:t>
      </w:r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  <w:t>primary key(</w:t>
      </w:r>
      <w:r w:rsidRPr="001E3A5D">
        <w:rPr>
          <w:rFonts w:hint="eastAsia"/>
        </w:rPr>
        <w:t>使用者</w:t>
      </w:r>
      <w:r w:rsidRPr="001E3A5D">
        <w:t>編號</w:t>
      </w:r>
      <w:r w:rsidR="00606A38">
        <w:t>)</w:t>
      </w:r>
      <w:r w:rsidRPr="001E3A5D">
        <w:t xml:space="preserve"> </w:t>
      </w:r>
    </w:p>
    <w:p w:rsidR="008A7829" w:rsidRDefault="001E3A5D" w:rsidP="001E3A5D">
      <w:pPr>
        <w:pStyle w:val="ac"/>
        <w:spacing w:line="276" w:lineRule="auto"/>
        <w:ind w:left="1200"/>
      </w:pPr>
      <w:r w:rsidRPr="001E3A5D">
        <w:t>)</w:t>
      </w:r>
    </w:p>
    <w:p w:rsidR="001E3A5D" w:rsidRP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請假表格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067"/>
        <w:gridCol w:w="1067"/>
        <w:gridCol w:w="1067"/>
        <w:gridCol w:w="1067"/>
        <w:gridCol w:w="1067"/>
        <w:gridCol w:w="1067"/>
        <w:gridCol w:w="1067"/>
        <w:gridCol w:w="1068"/>
      </w:tblGrid>
      <w:tr w:rsidR="008A7829" w:rsidRPr="008A7829" w:rsidTr="001E3A5D">
        <w:tc>
          <w:tcPr>
            <w:tcW w:w="8537" w:type="dxa"/>
            <w:gridSpan w:val="8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lastRenderedPageBreak/>
              <w:t>請假</w:t>
            </w:r>
          </w:p>
        </w:tc>
      </w:tr>
      <w:tr w:rsidR="008A7829" w:rsidRPr="008A7829" w:rsidTr="008A7829"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請假編號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請假類別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開始時間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結束時間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事由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備註</w:t>
            </w:r>
          </w:p>
        </w:tc>
        <w:tc>
          <w:tcPr>
            <w:tcW w:w="1068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狀態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606A38" w:rsidP="001E3A5D">
      <w:pPr>
        <w:pStyle w:val="ac"/>
        <w:spacing w:line="276" w:lineRule="auto"/>
        <w:ind w:left="1200"/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6FA1BDD" wp14:editId="540BD150">
                <wp:simplePos x="0" y="0"/>
                <wp:positionH relativeFrom="margin">
                  <wp:posOffset>6242150</wp:posOffset>
                </wp:positionH>
                <wp:positionV relativeFrom="margin">
                  <wp:posOffset>6524625</wp:posOffset>
                </wp:positionV>
                <wp:extent cx="114300" cy="3029585"/>
                <wp:effectExtent l="0" t="0" r="9525" b="0"/>
                <wp:wrapNone/>
                <wp:docPr id="2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CF5067A" id="Rectangle 9" o:spid="_x0000_s1026" style="position:absolute;margin-left:491.5pt;margin-top:513.75pt;width:9pt;height:238.55pt;z-index:2517130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jF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E3A5D" w:rsidRPr="001E3A5D">
        <w:t xml:space="preserve">Creat table </w:t>
      </w:r>
      <w:r w:rsidR="001E3A5D" w:rsidRPr="001E3A5D">
        <w:rPr>
          <w:rFonts w:hint="eastAsia"/>
        </w:rPr>
        <w:t>使用者</w:t>
      </w:r>
      <w:r w:rsidR="001E3A5D"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r w:rsidRPr="00606A38">
        <w:rPr>
          <w:rFonts w:hint="eastAsia"/>
        </w:rPr>
        <w:t>請假</w:t>
      </w:r>
      <w:r w:rsidRPr="001E3A5D">
        <w:t>編號</w:t>
      </w:r>
      <w:r w:rsidRPr="001E3A5D"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使用者編號</w:t>
      </w:r>
      <w:r w:rsidRPr="001E3A5D">
        <w:tab/>
      </w:r>
      <w:r w:rsidRPr="00606A38">
        <w:rPr>
          <w:rFonts w:hint="eastAsia"/>
        </w:rPr>
        <w:t>int</w:t>
      </w:r>
      <w:r w:rsidRPr="00606A38">
        <w:rPr>
          <w:rFonts w:hint="eastAsia"/>
        </w:rPr>
        <w:tab/>
      </w:r>
      <w:r w:rsidRPr="001E3A5D"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請假類別</w:t>
      </w:r>
      <w:r w:rsidR="00606A38">
        <w:t xml:space="preserve"> </w:t>
      </w:r>
      <w:r w:rsidR="00606A38">
        <w:tab/>
      </w:r>
      <w:r w:rsidR="00606A38" w:rsidRPr="00606A38">
        <w:rPr>
          <w:rFonts w:hint="eastAsia"/>
        </w:rPr>
        <w:t>int</w:t>
      </w:r>
      <w:r w:rsidR="00606A38" w:rsidRPr="00606A38">
        <w:rPr>
          <w:rFonts w:hint="eastAsia"/>
        </w:rPr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開始時間</w:t>
      </w:r>
      <w:r w:rsidRPr="001E3A5D">
        <w:t xml:space="preserve"> </w:t>
      </w:r>
      <w:r w:rsidRPr="001E3A5D">
        <w:tab/>
      </w:r>
      <w:r w:rsidR="00606A38" w:rsidRPr="001E3A5D"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結束時間</w:t>
      </w:r>
      <w:r w:rsidRPr="001E3A5D"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事由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備註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606A38" w:rsidRPr="001E3A5D" w:rsidRDefault="00606A38" w:rsidP="001E3A5D">
      <w:pPr>
        <w:pStyle w:val="ac"/>
        <w:spacing w:line="276" w:lineRule="auto"/>
        <w:ind w:left="1200"/>
      </w:pPr>
      <w:r>
        <w:tab/>
      </w:r>
      <w:r>
        <w:tab/>
      </w:r>
      <w:r w:rsidRPr="00606A38">
        <w:rPr>
          <w:rFonts w:hint="eastAsia"/>
        </w:rPr>
        <w:t>狀態</w:t>
      </w:r>
      <w:r>
        <w:tab/>
        <w:t xml:space="preserve"> </w:t>
      </w:r>
      <w:r>
        <w:tab/>
        <w:t>int</w:t>
      </w:r>
      <w:r>
        <w:tab/>
        <w:t xml:space="preserve"> </w:t>
      </w:r>
      <w:r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  <w:t>primary key(</w:t>
      </w:r>
      <w:r w:rsidR="00606A38" w:rsidRPr="00606A38">
        <w:rPr>
          <w:rFonts w:hint="eastAsia"/>
        </w:rPr>
        <w:t>請假</w:t>
      </w:r>
      <w:r w:rsidRPr="001E3A5D">
        <w:t>編號</w:t>
      </w:r>
      <w:r w:rsidRPr="001E3A5D">
        <w:t xml:space="preserve">),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  <w:t>foreign key(</w:t>
      </w:r>
      <w:r w:rsidR="00606A38" w:rsidRPr="00606A38">
        <w:rPr>
          <w:rFonts w:hint="eastAsia"/>
        </w:rPr>
        <w:t>使用者</w:t>
      </w:r>
      <w:r w:rsidRPr="001E3A5D">
        <w:t>編號</w:t>
      </w:r>
      <w:r w:rsidRPr="001E3A5D">
        <w:t xml:space="preserve">) reference to </w:t>
      </w:r>
      <w:r w:rsidR="00606A38" w:rsidRPr="00606A38">
        <w:rPr>
          <w:rFonts w:hint="eastAsia"/>
        </w:rPr>
        <w:t>使用者</w:t>
      </w:r>
      <w:r w:rsidRPr="001E3A5D">
        <w:t>(</w:t>
      </w:r>
      <w:r w:rsidR="00606A38" w:rsidRPr="00606A38">
        <w:rPr>
          <w:rFonts w:hint="eastAsia"/>
        </w:rPr>
        <w:t>使用者</w:t>
      </w:r>
      <w:r w:rsidRPr="001E3A5D">
        <w:t>編號</w:t>
      </w:r>
      <w:r w:rsidR="00606A38">
        <w:t>)</w:t>
      </w:r>
      <w:r w:rsidRPr="001E3A5D">
        <w:t xml:space="preserve"> </w:t>
      </w:r>
    </w:p>
    <w:p w:rsidR="00606A38" w:rsidRDefault="001E3A5D" w:rsidP="008A7829">
      <w:pPr>
        <w:pStyle w:val="ac"/>
        <w:spacing w:line="276" w:lineRule="auto"/>
        <w:ind w:left="1200"/>
      </w:pPr>
      <w:r w:rsidRPr="001E3A5D">
        <w:t>)</w:t>
      </w:r>
    </w:p>
    <w:p w:rsidR="00606A38" w:rsidRDefault="00606A38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系統資料庫</w:t>
      </w:r>
      <w:r w:rsidR="0072775A">
        <w:rPr>
          <w:rFonts w:eastAsia="微軟正黑體" w:hint="eastAsia"/>
          <w:b/>
          <w:sz w:val="28"/>
          <w:szCs w:val="28"/>
          <w:lang w:eastAsia="zh-TW"/>
        </w:rPr>
        <w:t>的</w:t>
      </w:r>
      <w:r>
        <w:rPr>
          <w:rFonts w:eastAsia="微軟正黑體" w:hint="eastAsia"/>
          <w:b/>
          <w:sz w:val="28"/>
          <w:szCs w:val="28"/>
          <w:lang w:eastAsia="zh-TW"/>
        </w:rPr>
        <w:t>ER</w:t>
      </w:r>
      <w:r>
        <w:rPr>
          <w:rFonts w:eastAsia="微軟正黑體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Model</w:t>
      </w:r>
    </w:p>
    <w:p w:rsidR="00606A38" w:rsidRPr="00606A38" w:rsidRDefault="008E66E5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20DA8B2" wp14:editId="210D9998">
                <wp:simplePos x="0" y="0"/>
                <wp:positionH relativeFrom="margin">
                  <wp:posOffset>6257290</wp:posOffset>
                </wp:positionH>
                <wp:positionV relativeFrom="margin">
                  <wp:posOffset>-224928</wp:posOffset>
                </wp:positionV>
                <wp:extent cx="123825" cy="6757670"/>
                <wp:effectExtent l="0" t="0" r="9525" b="5080"/>
                <wp:wrapNone/>
                <wp:docPr id="5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E71A1C6" id="Rectangle 8" o:spid="_x0000_s1026" style="position:absolute;margin-left:492.7pt;margin-top:-17.7pt;width:9.75pt;height:532.1pt;z-index:2517150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" fillcolor="#00b0f0" stroked="f">
                <w10:wrap anchorx="margin" anchory="margin"/>
              </v:rect>
            </w:pict>
          </mc:Fallback>
        </mc:AlternateContent>
      </w:r>
      <w:r w:rsidR="00E75FE6">
        <w:rPr>
          <w:rFonts w:eastAsia="微軟正黑體"/>
          <w:b/>
          <w:noProof/>
          <w:sz w:val="28"/>
          <w:szCs w:val="28"/>
          <w:lang w:eastAsia="zh-TW"/>
        </w:rPr>
        <w:drawing>
          <wp:inline distT="0" distB="0" distL="0" distR="0">
            <wp:extent cx="6189345" cy="2181860"/>
            <wp:effectExtent l="0" t="0" r="1905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054FD72" wp14:editId="778BD28E">
                <wp:simplePos x="0" y="0"/>
                <wp:positionH relativeFrom="margin">
                  <wp:posOffset>6265111</wp:posOffset>
                </wp:positionH>
                <wp:positionV relativeFrom="margin">
                  <wp:posOffset>6527266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E46C8F3" id="Rectangle 9" o:spid="_x0000_s1026" style="position:absolute;margin-left:493.3pt;margin-top:513.9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</w:p>
    <w:p w:rsidR="00835019" w:rsidRPr="00855958" w:rsidRDefault="00161586" w:rsidP="00855958">
      <w:p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47816A" wp14:editId="563CB3A5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4AF9C" wp14:editId="2191D861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326B982" wp14:editId="2FA799E0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BC704B6" wp14:editId="2D0C87E5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55958" w:rsidSect="00E53536">
      <w:footerReference w:type="default" r:id="rId25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383" w:rsidRDefault="00B00383">
      <w:pPr>
        <w:spacing w:after="0" w:line="240" w:lineRule="auto"/>
      </w:pPr>
      <w:r>
        <w:separator/>
      </w:r>
    </w:p>
  </w:endnote>
  <w:endnote w:type="continuationSeparator" w:id="0">
    <w:p w:rsidR="00B00383" w:rsidRDefault="00B0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1E3A5D" w:rsidRDefault="001E3A5D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5958" w:rsidRPr="00855958">
          <w:rPr>
            <w:noProof/>
            <w:lang w:val="zh-TW" w:eastAsia="zh-TW"/>
          </w:rPr>
          <w:t>8</w:t>
        </w:r>
        <w:r>
          <w:fldChar w:fldCharType="end"/>
        </w:r>
      </w:p>
    </w:sdtContent>
  </w:sdt>
  <w:p w:rsidR="001E3A5D" w:rsidRDefault="001E3A5D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383" w:rsidRDefault="00B00383">
      <w:pPr>
        <w:spacing w:after="0" w:line="240" w:lineRule="auto"/>
      </w:pPr>
      <w:r>
        <w:separator/>
      </w:r>
    </w:p>
  </w:footnote>
  <w:footnote w:type="continuationSeparator" w:id="0">
    <w:p w:rsidR="00B00383" w:rsidRDefault="00B00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DateAndTime/>
  <w:doNotDisplayPageBoundaries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65617"/>
    <w:rsid w:val="000979F0"/>
    <w:rsid w:val="000F09E3"/>
    <w:rsid w:val="001151B0"/>
    <w:rsid w:val="001163B2"/>
    <w:rsid w:val="00140016"/>
    <w:rsid w:val="00161586"/>
    <w:rsid w:val="00184E74"/>
    <w:rsid w:val="00185778"/>
    <w:rsid w:val="0019693D"/>
    <w:rsid w:val="0019789C"/>
    <w:rsid w:val="001E0460"/>
    <w:rsid w:val="001E3A5D"/>
    <w:rsid w:val="00212ACF"/>
    <w:rsid w:val="00261A3C"/>
    <w:rsid w:val="00265DC7"/>
    <w:rsid w:val="002B5499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2169"/>
    <w:rsid w:val="004C44D3"/>
    <w:rsid w:val="004C4DF7"/>
    <w:rsid w:val="00547185"/>
    <w:rsid w:val="0057788E"/>
    <w:rsid w:val="005847DD"/>
    <w:rsid w:val="005964C0"/>
    <w:rsid w:val="00596AA1"/>
    <w:rsid w:val="005B090F"/>
    <w:rsid w:val="005B0B9D"/>
    <w:rsid w:val="005B1FE8"/>
    <w:rsid w:val="005B7E58"/>
    <w:rsid w:val="005C399E"/>
    <w:rsid w:val="0060076A"/>
    <w:rsid w:val="00606A38"/>
    <w:rsid w:val="006340A2"/>
    <w:rsid w:val="00692B6A"/>
    <w:rsid w:val="006B1A41"/>
    <w:rsid w:val="006C3FCF"/>
    <w:rsid w:val="006E4544"/>
    <w:rsid w:val="00702E9C"/>
    <w:rsid w:val="0072775A"/>
    <w:rsid w:val="00735AD7"/>
    <w:rsid w:val="00740A91"/>
    <w:rsid w:val="00761058"/>
    <w:rsid w:val="00777127"/>
    <w:rsid w:val="007A7516"/>
    <w:rsid w:val="00835019"/>
    <w:rsid w:val="00855958"/>
    <w:rsid w:val="008871B3"/>
    <w:rsid w:val="008A683F"/>
    <w:rsid w:val="008A7829"/>
    <w:rsid w:val="008C7E7B"/>
    <w:rsid w:val="008D5DBF"/>
    <w:rsid w:val="008E66E5"/>
    <w:rsid w:val="008F76B9"/>
    <w:rsid w:val="009017A3"/>
    <w:rsid w:val="009173F1"/>
    <w:rsid w:val="0091747F"/>
    <w:rsid w:val="009279A8"/>
    <w:rsid w:val="00943367"/>
    <w:rsid w:val="0095172C"/>
    <w:rsid w:val="00997178"/>
    <w:rsid w:val="009C2339"/>
    <w:rsid w:val="009F58D6"/>
    <w:rsid w:val="00A0504C"/>
    <w:rsid w:val="00A1172B"/>
    <w:rsid w:val="00A15D94"/>
    <w:rsid w:val="00A2379F"/>
    <w:rsid w:val="00A30321"/>
    <w:rsid w:val="00A51546"/>
    <w:rsid w:val="00A62CFB"/>
    <w:rsid w:val="00A8591F"/>
    <w:rsid w:val="00A87550"/>
    <w:rsid w:val="00AB1E4D"/>
    <w:rsid w:val="00AD72F3"/>
    <w:rsid w:val="00AE3863"/>
    <w:rsid w:val="00AE5D8E"/>
    <w:rsid w:val="00AF272A"/>
    <w:rsid w:val="00AF6818"/>
    <w:rsid w:val="00B00383"/>
    <w:rsid w:val="00B71294"/>
    <w:rsid w:val="00BC20B6"/>
    <w:rsid w:val="00C026BE"/>
    <w:rsid w:val="00C11C0B"/>
    <w:rsid w:val="00C23B90"/>
    <w:rsid w:val="00C30E6F"/>
    <w:rsid w:val="00C61F99"/>
    <w:rsid w:val="00C71115"/>
    <w:rsid w:val="00C77667"/>
    <w:rsid w:val="00C93222"/>
    <w:rsid w:val="00C93F22"/>
    <w:rsid w:val="00CB33AD"/>
    <w:rsid w:val="00D15895"/>
    <w:rsid w:val="00D369CD"/>
    <w:rsid w:val="00D463D1"/>
    <w:rsid w:val="00D555D4"/>
    <w:rsid w:val="00DC68CC"/>
    <w:rsid w:val="00DE7C7F"/>
    <w:rsid w:val="00E508E6"/>
    <w:rsid w:val="00E53536"/>
    <w:rsid w:val="00E75FE6"/>
    <w:rsid w:val="00E84294"/>
    <w:rsid w:val="00E86CDF"/>
    <w:rsid w:val="00ED31A0"/>
    <w:rsid w:val="00EE4A3E"/>
    <w:rsid w:val="00F06C64"/>
    <w:rsid w:val="00F762BF"/>
    <w:rsid w:val="00F82946"/>
    <w:rsid w:val="00F8657A"/>
    <w:rsid w:val="00F94BF6"/>
    <w:rsid w:val="00FC5B07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8A7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0673EA"/>
    <w:rsid w:val="001457EC"/>
    <w:rsid w:val="002114CF"/>
    <w:rsid w:val="00226994"/>
    <w:rsid w:val="002626F5"/>
    <w:rsid w:val="002C04A0"/>
    <w:rsid w:val="004662D8"/>
    <w:rsid w:val="00496821"/>
    <w:rsid w:val="005578D0"/>
    <w:rsid w:val="00581334"/>
    <w:rsid w:val="0066157A"/>
    <w:rsid w:val="00791C92"/>
    <w:rsid w:val="007D30BD"/>
    <w:rsid w:val="00912EE9"/>
    <w:rsid w:val="00A613EF"/>
    <w:rsid w:val="00B6417C"/>
    <w:rsid w:val="00C13C52"/>
    <w:rsid w:val="00CE7BB0"/>
    <w:rsid w:val="00EC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DB5B13-45F5-4D5F-AD5E-A7D8A8A9F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3258</TotalTime>
  <Pages>9</Pages>
  <Words>192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系統設計文件</dc:subject>
  <dc:creator>jason chang</dc:creator>
  <cp:keywords/>
  <cp:lastModifiedBy>jason chang</cp:lastModifiedBy>
  <cp:revision>43</cp:revision>
  <dcterms:created xsi:type="dcterms:W3CDTF">2016-10-27T03:26:00Z</dcterms:created>
  <dcterms:modified xsi:type="dcterms:W3CDTF">2016-11-22T05:38:00Z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