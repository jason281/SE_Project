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FE496B">
          <w:pPr>
            <w:rPr>
              <w:rFonts w:eastAsia="新細明體"/>
              <w:kern w:val="28"/>
            </w:rPr>
          </w:pPr>
        </w:p>
        <w:p w:rsidR="00FE496B" w:rsidRPr="00547185" w:rsidRDefault="00A51546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 w:rsidRPr="00A51546">
            <w:rPr>
              <w:rFonts w:eastAsia="新細明體"/>
              <w:noProof/>
              <w:sz w:val="56"/>
              <w:lang w:eastAsia="zh-TW"/>
            </w:rPr>
            <mc:AlternateContent>
              <mc:Choice Requires="wps">
                <w:drawing>
                  <wp:anchor distT="45720" distB="45720" distL="114300" distR="114300" simplePos="0" relativeHeight="251747840" behindDoc="0" locked="0" layoutInCell="1" allowOverlap="1">
                    <wp:simplePos x="0" y="0"/>
                    <wp:positionH relativeFrom="column">
                      <wp:posOffset>93345</wp:posOffset>
                    </wp:positionH>
                    <wp:positionV relativeFrom="paragraph">
                      <wp:posOffset>8114030</wp:posOffset>
                    </wp:positionV>
                    <wp:extent cx="2360930" cy="707390"/>
                    <wp:effectExtent l="0" t="0" r="635" b="0"/>
                    <wp:wrapSquare wrapText="bothSides"/>
                    <wp:docPr id="217" name="文字方塊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707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51546" w:rsidRDefault="00A51546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 xml:space="preserve">0210516 </w:t>
                                </w: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張嚴</w:t>
                                </w:r>
                              </w:p>
                              <w:p w:rsidR="00A51546" w:rsidRPr="00A51546" w:rsidRDefault="00A51546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011</w:t>
                                </w:r>
                                <w:r w:rsidR="007210C3">
                                  <w:rPr>
                                    <w:rFonts w:eastAsia="微軟正黑體"/>
                                    <w:lang w:eastAsia="zh-TW"/>
                                  </w:rPr>
                                  <w:t>6026</w:t>
                                </w:r>
                                <w:r>
                                  <w:rPr>
                                    <w:rFonts w:eastAsia="微軟正黑體"/>
                                    <w:lang w:eastAsia="zh-TW"/>
                                  </w:rPr>
                                  <w:t xml:space="preserve"> </w:t>
                                </w:r>
                                <w:r w:rsidR="007210C3"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江緯世</w:t>
                                </w: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6" type="#_x0000_t202" style="position:absolute;margin-left:7.35pt;margin-top:638.9pt;width:185.9pt;height:55.7pt;z-index:2517478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" stroked="f">
                    <v:textbox>
                      <w:txbxContent>
                        <w:p w:rsidR="00A51546" w:rsidRDefault="00A51546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 xml:space="preserve">0210516 </w:t>
                          </w: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張嚴</w:t>
                          </w:r>
                        </w:p>
                        <w:p w:rsidR="00A51546" w:rsidRPr="00A51546" w:rsidRDefault="00A51546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011</w:t>
                          </w:r>
                          <w:r w:rsidR="007210C3">
                            <w:rPr>
                              <w:rFonts w:eastAsia="微軟正黑體"/>
                              <w:lang w:eastAsia="zh-TW"/>
                            </w:rPr>
                            <w:t>6026</w:t>
                          </w:r>
                          <w:r>
                            <w:rPr>
                              <w:rFonts w:eastAsia="微軟正黑體"/>
                              <w:lang w:eastAsia="zh-TW"/>
                            </w:rPr>
                            <w:t xml:space="preserve"> </w:t>
                          </w:r>
                          <w:r w:rsidR="007210C3">
                            <w:rPr>
                              <w:rFonts w:eastAsia="微軟正黑體" w:hint="eastAsia"/>
                              <w:lang w:eastAsia="zh-TW"/>
                            </w:rPr>
                            <w:t>江緯世</w:t>
                          </w:r>
                          <w:bookmarkStart w:id="1" w:name="_GoBack"/>
                          <w:bookmarkEnd w:id="1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EE4A3E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6A743C5D" wp14:editId="083CAA88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7795272</wp:posOffset>
                    </wp:positionV>
                    <wp:extent cx="1626782" cy="566420"/>
                    <wp:effectExtent l="0" t="0" r="0" b="508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6782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3A5D" w:rsidRPr="00C93222" w:rsidRDefault="007572ED">
                                <w:pPr>
                                  <w:pStyle w:val="a6"/>
                                  <w:rPr>
                                    <w:color w:val="0070C0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副標題"/>
                                    <w:tag w:val="Subtitle"/>
                                    <w:id w:val="1545640619"/>
                                    <w:placeholder>
                                      <w:docPart w:val="748C7427C62449C0B3043A4A776262E1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3A5D" w:rsidRPr="00AF272A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系統</w:t>
                                    </w:r>
                                    <w:r w:rsidR="009017A3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設計</w:t>
                                    </w:r>
                                    <w:r w:rsidR="001E3A5D" w:rsidRPr="00AF272A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文件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743C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7" type="#_x0000_t202" style="position:absolute;margin-left:0;margin-top:613.8pt;width:128.1pt;height:44.6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" filled="f" stroked="f">
                    <v:textbox>
                      <w:txbxContent>
                        <w:p w:rsidR="001E3A5D" w:rsidRPr="00C93222" w:rsidRDefault="00B00383">
                          <w:pPr>
                            <w:pStyle w:val="a6"/>
                            <w:rPr>
                              <w:color w:val="0070C0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副標題"/>
                              <w:tag w:val="Subtitle"/>
                              <w:id w:val="1545640619"/>
                              <w:placeholder>
                                <w:docPart w:val="748C7427C62449C0B3043A4A776262E1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E3A5D" w:rsidRPr="00AF272A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系統</w:t>
                              </w:r>
                              <w:r w:rsidR="009017A3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設計</w:t>
                              </w:r>
                              <w:r w:rsidR="001E3A5D" w:rsidRPr="00AF272A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文件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EE4A3E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3BAFA084" wp14:editId="5BADC08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6767782</wp:posOffset>
                    </wp:positionV>
                    <wp:extent cx="3955312" cy="1009783"/>
                    <wp:effectExtent l="0" t="0" r="0" b="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5312" cy="10097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3A5D" w:rsidRPr="004C44D3" w:rsidRDefault="007572ED">
                                <w:pPr>
                                  <w:pStyle w:val="a4"/>
                                  <w:rPr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Cs w:val="72"/>
                                    </w:rPr>
                                    <w:alias w:val="標題"/>
                                    <w:tag w:val="Title"/>
                                    <w:id w:val="-50398163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3A5D" w:rsidRPr="004C44D3">
                                      <w:rPr>
                                        <w:rFonts w:eastAsia="微軟正黑體" w:hint="eastAsia"/>
                                        <w:szCs w:val="72"/>
                                        <w:lang w:eastAsia="zh-TW"/>
                                      </w:rPr>
                                      <w:t>工廠電子差勤系統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FA084" id="Text Box 26" o:spid="_x0000_s1028" type="#_x0000_t202" style="position:absolute;margin-left:0;margin-top:532.9pt;width:311.45pt;height:79.5pt;z-index:25165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" filled="f" stroked="f">
                    <v:textbox>
                      <w:txbxContent>
                        <w:p w:rsidR="001E3A5D" w:rsidRPr="004C44D3" w:rsidRDefault="006B1A41">
                          <w:pPr>
                            <w:pStyle w:val="a4"/>
                            <w:rPr>
                              <w:szCs w:val="72"/>
                            </w:rPr>
                          </w:pPr>
                          <w:sdt>
                            <w:sdtPr>
                              <w:rPr>
                                <w:szCs w:val="72"/>
                              </w:rPr>
                              <w:alias w:val="標題"/>
                              <w:tag w:val="Title"/>
                              <w:id w:val="-50398163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3A5D" w:rsidRPr="004C44D3">
                                <w:rPr>
                                  <w:rFonts w:eastAsia="微軟正黑體" w:hint="eastAsia"/>
                                  <w:szCs w:val="72"/>
                                  <w:lang w:eastAsia="zh-TW"/>
                                </w:rPr>
                                <w:t>工廠電子差勤系統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970E92E" wp14:editId="2BAE8A70">
                    <wp:simplePos x="0" y="0"/>
                    <mc:AlternateContent>
                      <mc:Choice Requires="wp14">
                        <wp:positionH relativeFrom="margin">
                          <wp14:pctPosHOffset>-3500</wp14:pctPosHOffset>
                        </wp:positionH>
                      </mc:Choice>
                      <mc:Fallback>
                        <wp:positionH relativeFrom="page">
                          <wp:posOffset>469265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6494780" cy="6757670"/>
                    <wp:effectExtent l="0" t="0" r="0" b="508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94780" cy="67576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3A5D" w:rsidRDefault="001E3A5D">
                                <w:pPr>
                                  <w:pStyle w:val="afa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333798B8" wp14:editId="76EAA6DA">
                                      <wp:extent cx="8318763" cy="6747509"/>
                                      <wp:effectExtent l="0" t="0" r="6350" b="0"/>
                                      <wp:docPr id="1" name="圖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" name="2015722144025.jpg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753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18752" cy="68286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105000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shape w14:anchorId="6970E92E" id="Text Box 2" o:spid="_x0000_s1029" type="#_x0000_t202" style="position:absolute;margin-left:0;margin-top:0;width:511.4pt;height:532.1pt;z-index:251660800;visibility:visible;mso-wrap-style:square;mso-width-percent:1050;mso-height-percent:725;mso-left-percent:-35;mso-top-percent:-25;mso-wrap-distance-left:9pt;mso-wrap-distance-top:0;mso-wrap-distance-right:9pt;mso-wrap-distance-bottom:0;mso-position-horizontal-relative:margin;mso-position-vertical-relative:margin;mso-width-percent:1050;mso-height-percent:725;mso-left-percent:-35;mso-top-percent:-25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" stroked="f" strokeweight=".5pt">
                    <v:fill r:id="rId11" o:title="" recolor="t" rotate="t" type="frame"/>
                    <v:textbox inset="0,0,0,0">
                      <w:txbxContent>
                        <w:p w:rsidR="001E3A5D" w:rsidRDefault="001E3A5D">
                          <w:pPr>
                            <w:pStyle w:val="afa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333798B8" wp14:editId="76EAA6DA">
                                <wp:extent cx="8318763" cy="6747509"/>
                                <wp:effectExtent l="0" t="0" r="6350" b="0"/>
                                <wp:docPr id="1" name="圖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2015722144025.jpg"/>
                                        <pic:cNvPicPr/>
                                      </pic:nvPicPr>
                                      <pic:blipFill rotWithShape="1"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3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18752" cy="6828612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BB7A9A6" wp14:editId="1FF3F8C8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2822DFF5" id="Rectangle 9" o:spid="_x0000_s1026" style="position:absolute;margin-left:0;margin-top:0;width:9.75pt;height:238.55pt;z-index:25165875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" fillcolor="#0070c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6D9BE253" wp14:editId="104689E9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6F0E648F" id="Rectangle 8" o:spid="_x0000_s1026" style="position:absolute;margin-left:0;margin-top:0;width:9.75pt;height:532.1pt;z-index:251656704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5G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5D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" fillcolor="#00b0f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7D255794" wp14:editId="1C9DC1D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52B5DB1" id="Rectangle 4" o:spid="_x0000_s1026" style="position:absolute;margin-left:0;margin-top:0;width:520pt;height:768.85pt;z-index:251654656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E53536" w:rsidRDefault="008E66E5" w:rsidP="00835019">
      <w:pPr>
        <w:pStyle w:val="a4"/>
        <w:rPr>
          <w:rFonts w:eastAsia="微軟正黑體"/>
          <w:lang w:eastAsia="zh-TW"/>
        </w:rPr>
      </w:pPr>
      <w:r w:rsidRPr="008E66E5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238B926" wp14:editId="1523B389">
                <wp:simplePos x="0" y="0"/>
                <wp:positionH relativeFrom="margin">
                  <wp:posOffset>6257677</wp:posOffset>
                </wp:positionH>
                <wp:positionV relativeFrom="margin">
                  <wp:posOffset>-222775</wp:posOffset>
                </wp:positionV>
                <wp:extent cx="123825" cy="6757670"/>
                <wp:effectExtent l="0" t="0" r="9525" b="5080"/>
                <wp:wrapNone/>
                <wp:docPr id="5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447A131A" id="Rectangle 8" o:spid="_x0000_s1026" style="position:absolute;margin-left:492.75pt;margin-top:-17.55pt;width:9.75pt;height:532.1pt;z-index:251717120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xYQ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ZD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  <w:r w:rsidR="00AF272A" w:rsidRPr="001151B0">
        <w:rPr>
          <w:rFonts w:hint="eastAsia"/>
          <w:lang w:eastAsia="zh-TW"/>
        </w:rPr>
        <w:t>一、</w:t>
      </w:r>
      <w:r w:rsidR="00835019">
        <w:rPr>
          <w:rFonts w:hint="eastAsia"/>
          <w:lang w:eastAsia="zh-TW"/>
        </w:rPr>
        <w:t>系統概述</w:t>
      </w:r>
    </w:p>
    <w:p w:rsidR="00AF272A" w:rsidRPr="00AF272A" w:rsidRDefault="00AF272A" w:rsidP="00AF272A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1.1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 w:rsidR="00C61F99">
        <w:rPr>
          <w:rFonts w:eastAsia="微軟正黑體" w:hint="eastAsia"/>
          <w:b/>
          <w:sz w:val="28"/>
          <w:szCs w:val="28"/>
          <w:lang w:eastAsia="zh-TW"/>
        </w:rPr>
        <w:t>目標</w:t>
      </w:r>
    </w:p>
    <w:p w:rsidR="000979F0" w:rsidRPr="00C61F99" w:rsidRDefault="00AF272A" w:rsidP="00C61F99">
      <w:p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 w:rsidRPr="00AF272A">
        <w:rPr>
          <w:rFonts w:eastAsia="微軟正黑體" w:hint="eastAsia"/>
          <w:sz w:val="24"/>
          <w:szCs w:val="24"/>
          <w:lang w:eastAsia="zh-TW"/>
        </w:rPr>
        <w:t>此工廠電子差勤系統將被使用來輔助工廠進行員工的管理，以達成即時性的目標。</w:t>
      </w:r>
    </w:p>
    <w:p w:rsidR="0019693D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1.2</w:t>
      </w:r>
      <w:r w:rsidR="0019693D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系統使用者性質</w:t>
      </w:r>
      <w:r>
        <w:rPr>
          <w:rFonts w:eastAsia="微軟正黑體" w:hint="eastAsia"/>
          <w:b/>
          <w:sz w:val="28"/>
          <w:szCs w:val="28"/>
          <w:lang w:eastAsia="zh-TW"/>
        </w:rPr>
        <w:t>及需求</w:t>
      </w:r>
    </w:p>
    <w:p w:rsidR="00D463D1" w:rsidRPr="00C61F99" w:rsidRDefault="00D463D1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Pr="000979F0">
        <w:rPr>
          <w:rFonts w:eastAsia="微軟正黑體" w:hint="eastAsia"/>
          <w:sz w:val="24"/>
          <w:szCs w:val="24"/>
          <w:lang w:eastAsia="zh-TW"/>
        </w:rPr>
        <w:t>系統使用者為工廠中的主任、領班及員工，而他們期望</w:t>
      </w:r>
      <w:r w:rsidR="000979F0">
        <w:rPr>
          <w:rFonts w:eastAsia="微軟正黑體" w:hint="eastAsia"/>
          <w:sz w:val="24"/>
          <w:szCs w:val="24"/>
          <w:lang w:eastAsia="zh-TW"/>
        </w:rPr>
        <w:t>能</w:t>
      </w:r>
      <w:r w:rsidRPr="000979F0">
        <w:rPr>
          <w:rFonts w:eastAsia="微軟正黑體" w:hint="eastAsia"/>
          <w:sz w:val="24"/>
          <w:szCs w:val="24"/>
          <w:lang w:eastAsia="zh-TW"/>
        </w:rPr>
        <w:t>透過此系統達成</w:t>
      </w:r>
      <w:r w:rsidR="00C61F99">
        <w:rPr>
          <w:rFonts w:eastAsia="微軟正黑體" w:hint="eastAsia"/>
          <w:sz w:val="24"/>
          <w:szCs w:val="24"/>
          <w:lang w:eastAsia="zh-TW"/>
        </w:rPr>
        <w:t>線上</w:t>
      </w:r>
      <w:r w:rsidRPr="000979F0">
        <w:rPr>
          <w:rFonts w:eastAsia="微軟正黑體" w:hint="eastAsia"/>
          <w:sz w:val="24"/>
          <w:szCs w:val="24"/>
          <w:lang w:eastAsia="zh-TW"/>
        </w:rPr>
        <w:t>申請</w:t>
      </w:r>
      <w:r w:rsidR="000979F0">
        <w:rPr>
          <w:rFonts w:eastAsia="微軟正黑體" w:hint="eastAsia"/>
          <w:sz w:val="24"/>
          <w:szCs w:val="24"/>
          <w:lang w:eastAsia="zh-TW"/>
        </w:rPr>
        <w:t>、</w:t>
      </w:r>
      <w:r w:rsidRPr="000979F0">
        <w:rPr>
          <w:rFonts w:eastAsia="微軟正黑體" w:hint="eastAsia"/>
          <w:sz w:val="24"/>
          <w:szCs w:val="24"/>
          <w:lang w:eastAsia="zh-TW"/>
        </w:rPr>
        <w:t>核准</w:t>
      </w:r>
      <w:r w:rsidR="000979F0">
        <w:rPr>
          <w:rFonts w:eastAsia="微軟正黑體" w:hint="eastAsia"/>
          <w:sz w:val="24"/>
          <w:szCs w:val="24"/>
          <w:lang w:eastAsia="zh-TW"/>
        </w:rPr>
        <w:t>及瀏覽與</w:t>
      </w:r>
      <w:r w:rsidRPr="000979F0">
        <w:rPr>
          <w:rFonts w:eastAsia="微軟正黑體" w:hint="eastAsia"/>
          <w:sz w:val="24"/>
          <w:szCs w:val="24"/>
          <w:lang w:eastAsia="zh-TW"/>
        </w:rPr>
        <w:t>差勤相關的事項。</w:t>
      </w:r>
      <w:r w:rsidR="00C61F99">
        <w:rPr>
          <w:rFonts w:ascii="微軟正黑體" w:eastAsia="微軟正黑體" w:hAnsi="微軟正黑體" w:cs="新細明體" w:hint="eastAsia"/>
          <w:lang w:eastAsia="zh-TW"/>
        </w:rPr>
        <w:t>此外，工廠中所有人員的語言能力限定為中文跟英文，故使用者介面的語言設定只能選擇這兩種語言。</w:t>
      </w:r>
    </w:p>
    <w:p w:rsidR="00A15D94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1.3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環境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作業系統: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Windows7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程式語言: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C/C++</w:t>
      </w:r>
      <w:r>
        <w:rPr>
          <w:rFonts w:ascii="微軟正黑體" w:eastAsia="微軟正黑體" w:hAnsi="微軟正黑體" w:cs="新細明體" w:hint="eastAsia"/>
          <w:lang w:eastAsia="zh-TW"/>
        </w:rPr>
        <w:t>11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編譯器: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MinGW 4.8.1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使用者介面(</w:t>
      </w:r>
      <w:r>
        <w:rPr>
          <w:rFonts w:ascii="微軟正黑體" w:eastAsia="微軟正黑體" w:hAnsi="微軟正黑體" w:cs="新細明體"/>
          <w:lang w:eastAsia="zh-TW"/>
        </w:rPr>
        <w:t>GUI</w:t>
      </w:r>
      <w:r>
        <w:rPr>
          <w:rFonts w:ascii="微軟正黑體" w:eastAsia="微軟正黑體" w:hAnsi="微軟正黑體" w:cs="新細明體" w:hint="eastAsia"/>
          <w:lang w:eastAsia="zh-TW"/>
        </w:rPr>
        <w:t>):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Qt</w:t>
      </w:r>
      <w:r>
        <w:rPr>
          <w:rFonts w:ascii="微軟正黑體" w:eastAsia="微軟正黑體" w:hAnsi="微軟正黑體" w:cs="新細明體" w:hint="eastAsia"/>
          <w:lang w:eastAsia="zh-TW"/>
        </w:rPr>
        <w:t xml:space="preserve"> 5.7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網路</w:t>
      </w:r>
      <w:r w:rsidR="00A51546">
        <w:rPr>
          <w:rFonts w:ascii="微軟正黑體" w:eastAsia="微軟正黑體" w:hAnsi="微軟正黑體" w:cs="新細明體" w:hint="eastAsia"/>
          <w:lang w:eastAsia="zh-TW"/>
        </w:rPr>
        <w:t>介面</w:t>
      </w:r>
      <w:r>
        <w:rPr>
          <w:rFonts w:ascii="微軟正黑體" w:eastAsia="微軟正黑體" w:hAnsi="微軟正黑體" w:cs="新細明體" w:hint="eastAsia"/>
          <w:lang w:eastAsia="zh-TW"/>
        </w:rPr>
        <w:t>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winsock2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通訊協定: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 w:hint="eastAsia"/>
          <w:lang w:eastAsia="zh-TW"/>
        </w:rPr>
        <w:t>TCP/IP</w:t>
      </w:r>
    </w:p>
    <w:p w:rsidR="00E86CDF" w:rsidRP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資料庫: My</w:t>
      </w:r>
      <w:r>
        <w:rPr>
          <w:rFonts w:ascii="微軟正黑體" w:eastAsia="微軟正黑體" w:hAnsi="微軟正黑體" w:cs="新細明體"/>
          <w:lang w:eastAsia="zh-TW"/>
        </w:rPr>
        <w:t>SQL</w:t>
      </w:r>
    </w:p>
    <w:p w:rsidR="00835019" w:rsidRDefault="009C64EC" w:rsidP="00835019">
      <w:pPr>
        <w:pStyle w:val="a4"/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二</w:t>
      </w:r>
      <w:r w:rsidR="001151B0" w:rsidRPr="001151B0">
        <w:rPr>
          <w:rFonts w:hint="eastAsia"/>
          <w:lang w:eastAsia="zh-TW"/>
        </w:rPr>
        <w:t>、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783DB81" wp14:editId="4888C6C5">
                <wp:simplePos x="0" y="0"/>
                <wp:positionH relativeFrom="margin">
                  <wp:posOffset>6249390</wp:posOffset>
                </wp:positionH>
                <wp:positionV relativeFrom="margin">
                  <wp:posOffset>6522522</wp:posOffset>
                </wp:positionV>
                <wp:extent cx="114300" cy="3029585"/>
                <wp:effectExtent l="0" t="0" r="9525" b="0"/>
                <wp:wrapNone/>
                <wp:docPr id="2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2C9B9C3" id="Rectangle 9" o:spid="_x0000_s1026" style="position:absolute;margin-left:492.1pt;margin-top:513.6pt;width:9pt;height:238.55pt;z-index:2516689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Ni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="00835019">
        <w:rPr>
          <w:rFonts w:hint="eastAsia"/>
          <w:lang w:eastAsia="zh-TW"/>
        </w:rPr>
        <w:t>系統架構圖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67A221" wp14:editId="34C3AC0C">
                <wp:simplePos x="0" y="0"/>
                <wp:positionH relativeFrom="margin">
                  <wp:posOffset>6249390</wp:posOffset>
                </wp:positionH>
                <wp:positionV relativeFrom="margin">
                  <wp:posOffset>-234538</wp:posOffset>
                </wp:positionV>
                <wp:extent cx="114300" cy="6752590"/>
                <wp:effectExtent l="0" t="0" r="9525" b="508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675259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66ED536" id="Rectangle 8" o:spid="_x0000_s1026" style="position:absolute;margin-left:492.1pt;margin-top:-18.45pt;width:9pt;height:531.7pt;z-index:25166796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1650365"/>
            <wp:effectExtent l="0" t="0" r="1905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28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B0" w:rsidRPr="0091747F" w:rsidRDefault="001151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3.1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系統架構圖說明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lastRenderedPageBreak/>
        <w:t>使用者</w:t>
      </w:r>
      <w:r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操作系統前端的使用者介面</w:t>
      </w:r>
      <w:r>
        <w:rPr>
          <w:rFonts w:eastAsia="微軟正黑體" w:hint="eastAsia"/>
          <w:sz w:val="24"/>
          <w:szCs w:val="24"/>
          <w:lang w:eastAsia="zh-TW"/>
        </w:rPr>
        <w:t>(User Interface, UI)</w:t>
      </w:r>
      <w:r>
        <w:rPr>
          <w:rFonts w:eastAsia="微軟正黑體" w:hint="eastAsia"/>
          <w:sz w:val="24"/>
          <w:szCs w:val="24"/>
          <w:lang w:eastAsia="zh-TW"/>
        </w:rPr>
        <w:t>，使用者介面</w:t>
      </w:r>
      <w:r>
        <w:rPr>
          <w:rFonts w:eastAsia="微軟正黑體" w:hint="eastAsia"/>
          <w:sz w:val="24"/>
          <w:szCs w:val="24"/>
          <w:lang w:eastAsia="zh-TW"/>
        </w:rPr>
        <w:t>(UI)</w:t>
      </w:r>
      <w:r>
        <w:rPr>
          <w:rFonts w:eastAsia="微軟正黑體" w:hint="eastAsia"/>
          <w:sz w:val="24"/>
          <w:szCs w:val="24"/>
          <w:lang w:eastAsia="zh-TW"/>
        </w:rPr>
        <w:t>是利用</w:t>
      </w:r>
      <w:r>
        <w:rPr>
          <w:rFonts w:eastAsia="微軟正黑體" w:hint="eastAsia"/>
          <w:sz w:val="24"/>
          <w:szCs w:val="24"/>
          <w:lang w:eastAsia="zh-TW"/>
        </w:rPr>
        <w:t>Qt Designer</w:t>
      </w:r>
      <w:r>
        <w:rPr>
          <w:rFonts w:eastAsia="微軟正黑體" w:hint="eastAsia"/>
          <w:sz w:val="24"/>
          <w:szCs w:val="24"/>
          <w:lang w:eastAsia="zh-TW"/>
        </w:rPr>
        <w:t>所設計。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 w:rsidRPr="0091747F">
        <w:rPr>
          <w:rFonts w:eastAsia="微軟正黑體" w:hint="eastAsia"/>
          <w:sz w:val="24"/>
          <w:szCs w:val="24"/>
          <w:lang w:eastAsia="zh-TW"/>
        </w:rPr>
        <w:t>系統本身為</w:t>
      </w:r>
      <w:r w:rsidRPr="0091747F">
        <w:rPr>
          <w:rFonts w:eastAsia="微軟正黑體" w:hint="eastAsia"/>
          <w:sz w:val="24"/>
          <w:szCs w:val="24"/>
          <w:lang w:eastAsia="zh-TW"/>
        </w:rPr>
        <w:t>Client-Server</w:t>
      </w:r>
      <w:r w:rsidRPr="0091747F">
        <w:rPr>
          <w:rFonts w:eastAsia="微軟正黑體" w:hint="eastAsia"/>
          <w:sz w:val="24"/>
          <w:szCs w:val="24"/>
          <w:lang w:eastAsia="zh-TW"/>
        </w:rPr>
        <w:t>架構</w:t>
      </w:r>
      <w:r>
        <w:rPr>
          <w:rFonts w:eastAsia="微軟正黑體" w:hint="eastAsia"/>
          <w:sz w:val="24"/>
          <w:szCs w:val="24"/>
          <w:lang w:eastAsia="zh-TW"/>
        </w:rPr>
        <w:t>，為了能在</w:t>
      </w:r>
      <w:r>
        <w:rPr>
          <w:rFonts w:eastAsia="微軟正黑體" w:hint="eastAsia"/>
          <w:sz w:val="24"/>
          <w:szCs w:val="24"/>
          <w:lang w:eastAsia="zh-TW"/>
        </w:rPr>
        <w:t>Window7</w:t>
      </w:r>
      <w:r>
        <w:rPr>
          <w:rFonts w:eastAsia="微軟正黑體" w:hint="eastAsia"/>
          <w:sz w:val="24"/>
          <w:szCs w:val="24"/>
          <w:lang w:eastAsia="zh-TW"/>
        </w:rPr>
        <w:t>以上環境執行，選擇以</w:t>
      </w:r>
      <w:r>
        <w:rPr>
          <w:rFonts w:eastAsia="微軟正黑體" w:hint="eastAsia"/>
          <w:sz w:val="24"/>
          <w:szCs w:val="24"/>
          <w:lang w:eastAsia="zh-TW"/>
        </w:rPr>
        <w:t>Window Socket</w:t>
      </w:r>
      <w:r>
        <w:rPr>
          <w:rFonts w:eastAsia="微軟正黑體" w:hint="eastAsia"/>
          <w:sz w:val="24"/>
          <w:szCs w:val="24"/>
          <w:lang w:eastAsia="zh-TW"/>
        </w:rPr>
        <w:t>進行系統的實作。</w:t>
      </w:r>
    </w:p>
    <w:p w:rsidR="0091747F" w:rsidRP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所有員工資料皆儲存在系統後端的</w:t>
      </w:r>
      <w:r>
        <w:rPr>
          <w:rFonts w:eastAsia="微軟正黑體" w:hint="eastAsia"/>
          <w:sz w:val="24"/>
          <w:szCs w:val="24"/>
          <w:lang w:eastAsia="zh-TW"/>
        </w:rPr>
        <w:t>MySQL</w:t>
      </w:r>
      <w:r>
        <w:rPr>
          <w:rFonts w:eastAsia="微軟正黑體" w:hint="eastAsia"/>
          <w:sz w:val="24"/>
          <w:szCs w:val="24"/>
          <w:lang w:eastAsia="zh-TW"/>
        </w:rPr>
        <w:t>資料庫</w:t>
      </w:r>
      <w:r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，系統根據使用者</w:t>
      </w:r>
      <w:r w:rsidR="00C77667"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的操作，從資料庫</w:t>
      </w:r>
      <w:r w:rsidR="00C77667"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中提取所需的資</w:t>
      </w:r>
      <w:r w:rsidR="00C77667">
        <w:rPr>
          <w:rFonts w:eastAsia="微軟正黑體" w:hint="eastAsia"/>
          <w:sz w:val="24"/>
          <w:szCs w:val="24"/>
          <w:lang w:eastAsia="zh-TW"/>
        </w:rPr>
        <w:t>訊。</w:t>
      </w:r>
    </w:p>
    <w:p w:rsidR="00185778" w:rsidRPr="00702E9C" w:rsidRDefault="000459AA" w:rsidP="00702E9C">
      <w:pPr>
        <w:pStyle w:val="a4"/>
        <w:rPr>
          <w:rFonts w:eastAsia="微軟正黑體"/>
          <w:lang w:eastAsia="zh-TW"/>
        </w:rPr>
      </w:pP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E89E485" wp14:editId="0B10BABB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1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9F7B042" id="Rectangle 9" o:spid="_x0000_s1026" style="position:absolute;margin-left:491.9pt;margin-top:512.35pt;width:9pt;height:238.55pt;z-index:25169868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06K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GSXToo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BD84784" wp14:editId="533C538A">
                <wp:simplePos x="0" y="0"/>
                <wp:positionH relativeFrom="margin">
                  <wp:posOffset>6246421</wp:posOffset>
                </wp:positionH>
                <wp:positionV relativeFrom="margin">
                  <wp:posOffset>-249819</wp:posOffset>
                </wp:positionV>
                <wp:extent cx="123825" cy="6757670"/>
                <wp:effectExtent l="0" t="0" r="9525" b="5080"/>
                <wp:wrapNone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10885E6" id="Rectangle 8" o:spid="_x0000_s1026" style="position:absolute;margin-left:491.85pt;margin-top:-19.65pt;width:9.75pt;height:532.1pt;z-index:251677184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Xf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5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9C64EC">
        <w:rPr>
          <w:rFonts w:ascii="微軟正黑體" w:eastAsia="微軟正黑體" w:hAnsi="微軟正黑體" w:hint="eastAsia"/>
          <w:lang w:eastAsia="zh-TW"/>
        </w:rPr>
        <w:t>三</w:t>
      </w:r>
      <w:r w:rsidR="001151B0" w:rsidRPr="001151B0">
        <w:rPr>
          <w:rFonts w:hint="eastAsia"/>
          <w:lang w:eastAsia="zh-TW"/>
        </w:rPr>
        <w:t>、</w:t>
      </w:r>
      <w:r w:rsidR="00835019">
        <w:rPr>
          <w:rFonts w:hint="eastAsia"/>
          <w:lang w:eastAsia="zh-TW"/>
        </w:rPr>
        <w:t>使用者介面</w:t>
      </w:r>
    </w:p>
    <w:p w:rsidR="00835019" w:rsidRDefault="00185778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699C890D" wp14:editId="35429B9A">
            <wp:extent cx="6189345" cy="2663825"/>
            <wp:effectExtent l="0" t="0" r="1905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_elabor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</w:p>
    <w:p w:rsidR="000459AA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278245" cy="3188398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個人資料_elabor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74" cy="31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825674" cy="4500000"/>
            <wp:effectExtent l="0" t="0" r="381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請假_elabor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7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8ED3121" wp14:editId="0E8276F7">
                <wp:simplePos x="0" y="0"/>
                <wp:positionH relativeFrom="margin">
                  <wp:posOffset>6250144</wp:posOffset>
                </wp:positionH>
                <wp:positionV relativeFrom="margin">
                  <wp:posOffset>-245868</wp:posOffset>
                </wp:positionV>
                <wp:extent cx="123825" cy="6757670"/>
                <wp:effectExtent l="0" t="0" r="9525" b="5080"/>
                <wp:wrapNone/>
                <wp:docPr id="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7B775840" id="Rectangle 8" o:spid="_x0000_s1026" style="position:absolute;margin-left:492.15pt;margin-top:-19.35pt;width:9.75pt;height:532.1pt;z-index:2517007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2J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E1A8925" wp14:editId="1B0C18C0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2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58AA7C9" id="Rectangle 9" o:spid="_x0000_s1026" style="position:absolute;margin-left:491.9pt;margin-top:512.35pt;width:9pt;height:238.55pt;z-index:2516782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ECulG4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185778" w:rsidRDefault="00777127">
      <w:pPr>
        <w:spacing w:line="276" w:lineRule="auto"/>
        <w:rPr>
          <w:rFonts w:eastAsia="微軟正黑體"/>
          <w:lang w:eastAsia="zh-TW"/>
        </w:rPr>
      </w:pPr>
      <w:r w:rsidRPr="00777127">
        <w:rPr>
          <w:rFonts w:eastAsia="微軟正黑體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E7060BB" wp14:editId="783BB86D">
                <wp:simplePos x="0" y="0"/>
                <wp:positionH relativeFrom="margin">
                  <wp:posOffset>6265545</wp:posOffset>
                </wp:positionH>
                <wp:positionV relativeFrom="margin">
                  <wp:posOffset>6537325</wp:posOffset>
                </wp:positionV>
                <wp:extent cx="114300" cy="3029585"/>
                <wp:effectExtent l="0" t="0" r="9525" b="0"/>
                <wp:wrapNone/>
                <wp:docPr id="7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56BDFD82" id="Rectangle 9" o:spid="_x0000_s1026" style="position:absolute;margin-left:493.35pt;margin-top:514.75pt;width:9pt;height:238.55pt;z-index:25174988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 w:rsidRPr="00777127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7BF2E78" wp14:editId="3C667D0C">
                <wp:simplePos x="0" y="0"/>
                <wp:positionH relativeFrom="margin">
                  <wp:posOffset>6278908</wp:posOffset>
                </wp:positionH>
                <wp:positionV relativeFrom="margin">
                  <wp:posOffset>-216535</wp:posOffset>
                </wp:positionV>
                <wp:extent cx="123825" cy="6757670"/>
                <wp:effectExtent l="0" t="0" r="9525" b="5080"/>
                <wp:wrapNone/>
                <wp:docPr id="7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E64D360" id="Rectangle 8" o:spid="_x0000_s1026" style="position:absolute;margin-left:494.4pt;margin-top:-17.05pt;width:9.75pt;height:532.1pt;z-index:25175091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LDXAQIAAOcDAAAOAAAAZHJzL2Uyb0RvYy54bWysU9uO0zAQfUfiHyy/06Slt42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noProof/>
          <w:lang w:eastAsia="zh-TW"/>
        </w:rPr>
        <w:drawing>
          <wp:inline distT="0" distB="0" distL="0" distR="0" wp14:anchorId="41106B51" wp14:editId="2DF1D6CC">
            <wp:extent cx="5795652" cy="450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請假紀錄_elbor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微軟正黑體"/>
          <w:noProof/>
          <w:lang w:eastAsia="zh-TW"/>
        </w:rPr>
        <w:drawing>
          <wp:inline distT="0" distB="0" distL="0" distR="0" wp14:anchorId="7A5B2024" wp14:editId="14ED0B6D">
            <wp:extent cx="5795652" cy="45000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今日上班員工_elabor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>
        <w:rPr>
          <w:rFonts w:eastAsia="微軟正黑體"/>
          <w:lang w:eastAsia="zh-TW"/>
        </w:rPr>
        <w:br w:type="page"/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 w:rsidRPr="00185778">
        <w:rPr>
          <w:rFonts w:eastAsia="微軟正黑體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5FF018" wp14:editId="478AA149">
                <wp:simplePos x="0" y="0"/>
                <wp:positionH relativeFrom="margin">
                  <wp:posOffset>6263640</wp:posOffset>
                </wp:positionH>
                <wp:positionV relativeFrom="margin">
                  <wp:posOffset>-237490</wp:posOffset>
                </wp:positionV>
                <wp:extent cx="123825" cy="6757670"/>
                <wp:effectExtent l="0" t="0" r="9525" b="5080"/>
                <wp:wrapNone/>
                <wp:docPr id="2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59408648" id="Rectangle 8" o:spid="_x0000_s1026" style="position:absolute;margin-left:493.2pt;margin-top:-18.7pt;width:9.75pt;height:532.1pt;z-index:25170483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l0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2ADCCF3" wp14:editId="609C412B">
                <wp:simplePos x="0" y="0"/>
                <wp:positionH relativeFrom="margin">
                  <wp:posOffset>6252237</wp:posOffset>
                </wp:positionH>
                <wp:positionV relativeFrom="margin">
                  <wp:posOffset>6514023</wp:posOffset>
                </wp:positionV>
                <wp:extent cx="114300" cy="3029585"/>
                <wp:effectExtent l="0" t="0" r="9525" b="0"/>
                <wp:wrapNone/>
                <wp:docPr id="4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E5ED5D4" id="Rectangle 9" o:spid="_x0000_s1026" style="position:absolute;margin-left:492.3pt;margin-top:512.9pt;width:9pt;height:238.55pt;z-index:2517068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kw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noProof/>
          <w:lang w:eastAsia="zh-TW"/>
        </w:rPr>
        <w:drawing>
          <wp:inline distT="0" distB="0" distL="0" distR="0">
            <wp:extent cx="5795653" cy="450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審核_elabor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3" w:rsidRDefault="00AE3863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6189345" cy="2908300"/>
            <wp:effectExtent l="0" t="0" r="1905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員工一覽表_elabor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6770972" wp14:editId="6FB2244A">
                <wp:simplePos x="0" y="0"/>
                <wp:positionH relativeFrom="margin">
                  <wp:posOffset>6265628</wp:posOffset>
                </wp:positionH>
                <wp:positionV relativeFrom="margin">
                  <wp:posOffset>-240472</wp:posOffset>
                </wp:positionV>
                <wp:extent cx="123825" cy="6757670"/>
                <wp:effectExtent l="0" t="0" r="9525" b="5080"/>
                <wp:wrapNone/>
                <wp:docPr id="4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220127B" id="Rectangle 8" o:spid="_x0000_s1026" style="position:absolute;margin-left:493.35pt;margin-top:-18.95pt;width:9.75pt;height:532.1pt;z-index:2517089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+iBAQIAAOcDAAAOAAAAZHJzL2Uyb0RvYy54bWysU9uO0zAQfUfiHyy/06Slt42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6E3324C" wp14:editId="450D510B">
                <wp:simplePos x="0" y="0"/>
                <wp:positionH relativeFrom="margin">
                  <wp:posOffset>6263640</wp:posOffset>
                </wp:positionH>
                <wp:positionV relativeFrom="margin">
                  <wp:posOffset>6510130</wp:posOffset>
                </wp:positionV>
                <wp:extent cx="114300" cy="3029585"/>
                <wp:effectExtent l="0" t="0" r="9525" b="0"/>
                <wp:wrapNone/>
                <wp:docPr id="2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28613C9" id="Rectangle 9" o:spid="_x0000_s1026" style="position:absolute;margin-left:493.2pt;margin-top:512.6pt;width:9pt;height:238.55pt;z-index:2517038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I+ZSsLKptlIE4WpaZ8&#10;2/M0U9kNyLKQ/2uUvwAAAP//AwBQSwECLQAUAAYACAAAACEAtoM4kv4AAADhAQAAEwAAAAAAAAAA&#10;AAAAAAAAAAAAW0NvbnRlbnRfVHlwZXNdLnhtbFBLAQItABQABgAIAAAAIQA4/SH/1gAAAJQBAAAL&#10;AAAAAAAAAAAAAAAAAC8BAABfcmVscy8ucmVsc1BLAQItABQABgAIAAAAIQBey6CJAgIAAOcDAAAO&#10;AAAAAAAAAAAAAAAAAC4CAABkcnMvZTJvRG9jLnhtbFBLAQItABQABgAIAAAAIQAYSqzz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835019">
      <w:pPr>
        <w:spacing w:line="276" w:lineRule="auto"/>
        <w:rPr>
          <w:rFonts w:eastAsia="微軟正黑體"/>
          <w:lang w:eastAsia="zh-TW"/>
        </w:rPr>
      </w:pPr>
    </w:p>
    <w:p w:rsidR="00835019" w:rsidRPr="00FC5B07" w:rsidRDefault="009C64EC" w:rsidP="00161586">
      <w:pPr>
        <w:pStyle w:val="a4"/>
        <w:rPr>
          <w:rFonts w:ascii="Microsoft YaHei UI" w:eastAsia="Microsoft YaHei UI" w:hAnsi="Microsoft YaHei UI"/>
          <w:b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四</w:t>
      </w:r>
      <w:r w:rsidR="00065617" w:rsidRPr="001151B0">
        <w:rPr>
          <w:rFonts w:hint="eastAsia"/>
          <w:lang w:eastAsia="zh-TW"/>
        </w:rPr>
        <w:t>、</w:t>
      </w:r>
      <w:r w:rsidR="00835019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D53D7E4" wp14:editId="248E2C7B">
                <wp:simplePos x="0" y="0"/>
                <wp:positionH relativeFrom="margin">
                  <wp:posOffset>6258297</wp:posOffset>
                </wp:positionH>
                <wp:positionV relativeFrom="margin">
                  <wp:posOffset>-237507</wp:posOffset>
                </wp:positionV>
                <wp:extent cx="123825" cy="6757670"/>
                <wp:effectExtent l="0" t="0" r="9525" b="508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CAB650" id="Rectangle 8" o:spid="_x0000_s1026" style="position:absolute;margin-left:492.8pt;margin-top:-18.7pt;width:9.75pt;height:532.1pt;z-index:25168025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VX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 w:rsidRPr="00FC5B07">
        <w:rPr>
          <w:rFonts w:ascii="Microsoft YaHei UI" w:eastAsia="Microsoft YaHei UI" w:hAnsi="Microsoft YaHei UI" w:hint="eastAsia"/>
          <w:b/>
          <w:lang w:eastAsia="zh-TW"/>
        </w:rPr>
        <w:t>C</w:t>
      </w:r>
      <w:r w:rsidR="00161586" w:rsidRPr="00FC5B07">
        <w:rPr>
          <w:rFonts w:ascii="Microsoft YaHei UI" w:eastAsia="Microsoft YaHei UI" w:hAnsi="Microsoft YaHei UI"/>
          <w:b/>
          <w:lang w:eastAsia="zh-TW"/>
        </w:rPr>
        <w:t>lass Diagram</w:t>
      </w:r>
    </w:p>
    <w:p w:rsidR="00161586" w:rsidRDefault="00C93F22" w:rsidP="002B5499">
      <w:pPr>
        <w:ind w:left="1440" w:firstLine="720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22D611EA" wp14:editId="0979F71B">
            <wp:extent cx="3745065" cy="3784076"/>
            <wp:effectExtent l="0" t="0" r="8255" b="698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_classdiagram_employe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99" cy="379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微軟正黑體"/>
          <w:noProof/>
          <w:lang w:eastAsia="zh-TW"/>
        </w:rPr>
        <w:drawing>
          <wp:inline distT="0" distB="0" distL="0" distR="0" wp14:anchorId="27098A05" wp14:editId="3400B909">
            <wp:extent cx="3859885" cy="4096204"/>
            <wp:effectExtent l="0" t="0" r="762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E_classdiagram_leave_reco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69" cy="41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586"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AC7523B" wp14:editId="6BAA719B">
                <wp:simplePos x="0" y="0"/>
                <wp:positionH relativeFrom="margin">
                  <wp:posOffset>6257925</wp:posOffset>
                </wp:positionH>
                <wp:positionV relativeFrom="margin">
                  <wp:posOffset>6514456</wp:posOffset>
                </wp:positionV>
                <wp:extent cx="123825" cy="3029585"/>
                <wp:effectExtent l="0" t="0" r="9525" b="0"/>
                <wp:wrapNone/>
                <wp:docPr id="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4D33463" id="Rectangle 9" o:spid="_x0000_s1026" style="position:absolute;margin-left:492.75pt;margin-top:512.95pt;width:9.75pt;height:238.55pt;z-index:2516945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jzy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X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" fillcolor="#0070c0" stroked="f">
                <w10:wrap anchorx="margin" anchory="margin"/>
              </v:rect>
            </w:pict>
          </mc:Fallback>
        </mc:AlternateContent>
      </w:r>
    </w:p>
    <w:p w:rsidR="00161586" w:rsidRPr="00FC5B07" w:rsidRDefault="00C93F22" w:rsidP="00161586">
      <w:pPr>
        <w:pStyle w:val="a4"/>
        <w:rPr>
          <w:rFonts w:ascii="Microsoft YaHei UI" w:eastAsia="Microsoft YaHei UI" w:hAnsi="Microsoft YaHei UI"/>
          <w:b/>
          <w:lang w:eastAsia="zh-TW"/>
        </w:rPr>
      </w:pPr>
      <w:r w:rsidRPr="00FC5B07">
        <w:rPr>
          <w:rFonts w:ascii="Microsoft YaHei UI" w:eastAsia="Microsoft YaHei UI" w:hAnsi="Microsoft YaHei UI"/>
          <w:b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185E75F" wp14:editId="7909EFAA">
                <wp:simplePos x="0" y="0"/>
                <wp:positionH relativeFrom="margin">
                  <wp:posOffset>6265876</wp:posOffset>
                </wp:positionH>
                <wp:positionV relativeFrom="margin">
                  <wp:posOffset>-242294</wp:posOffset>
                </wp:positionV>
                <wp:extent cx="123825" cy="6757670"/>
                <wp:effectExtent l="0" t="0" r="9525" b="5080"/>
                <wp:wrapNone/>
                <wp:docPr id="3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0660362" id="Rectangle 8" o:spid="_x0000_s1026" style="position:absolute;margin-left:493.4pt;margin-top:-19.1pt;width:9.75pt;height:532.1pt;z-index:2516833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9C64EC">
        <w:rPr>
          <w:rFonts w:ascii="微軟正黑體" w:eastAsia="微軟正黑體" w:hAnsi="微軟正黑體" w:hint="eastAsia"/>
          <w:lang w:eastAsia="zh-TW"/>
        </w:rPr>
        <w:t>五</w:t>
      </w:r>
      <w:r w:rsidR="00065617" w:rsidRPr="001151B0">
        <w:rPr>
          <w:rFonts w:hint="eastAsia"/>
          <w:lang w:eastAsia="zh-TW"/>
        </w:rPr>
        <w:t>、</w:t>
      </w:r>
      <w:r w:rsidR="00161586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4AD54F5" wp14:editId="78A10481">
                <wp:simplePos x="0" y="0"/>
                <wp:positionH relativeFrom="margin">
                  <wp:posOffset>6261265</wp:posOffset>
                </wp:positionH>
                <wp:positionV relativeFrom="margin">
                  <wp:posOffset>6510647</wp:posOffset>
                </wp:positionV>
                <wp:extent cx="114300" cy="3029585"/>
                <wp:effectExtent l="0" t="0" r="9525" b="0"/>
                <wp:wrapNone/>
                <wp:docPr id="3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94FDC70" id="Rectangle 9" o:spid="_x0000_s1026" style="position:absolute;margin-left:493pt;margin-top:512.65pt;width:9pt;height:238.55pt;z-index:25169254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LOXRILKpvdgDhZlJry&#10;bc/TTGVTkGUh/9cofwEAAP//AwBQSwECLQAUAAYACAAAACEAtoM4kv4AAADhAQAAEwAAAAAAAAAA&#10;AAAAAAAAAAAAW0NvbnRlbnRfVHlwZXNdLnhtbFBLAQItABQABgAIAAAAIQA4/SH/1gAAAJQBAAAL&#10;AAAAAAAAAAAAAAAAAC8BAABfcmVscy8ucmVsc1BLAQItABQABgAIAAAAIQDiB14YAgIAAOcDAAAO&#10;AAAAAAAAAAAAAAAAAC4CAABkcnMvZTJvRG9jLnhtbFBLAQItABQABgAIAAAAIQCkHobw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="00161586" w:rsidRPr="00FC5B07">
        <w:rPr>
          <w:rFonts w:ascii="Microsoft YaHei UI" w:eastAsia="Microsoft YaHei UI" w:hAnsi="Microsoft YaHei UI" w:hint="eastAsia"/>
          <w:b/>
          <w:lang w:eastAsia="zh-TW"/>
        </w:rPr>
        <w:t>S</w:t>
      </w:r>
      <w:r w:rsidR="00161586" w:rsidRPr="00FC5B07">
        <w:rPr>
          <w:rFonts w:ascii="Microsoft YaHei UI" w:eastAsia="Microsoft YaHei UI" w:hAnsi="Microsoft YaHei UI"/>
          <w:b/>
          <w:lang w:eastAsia="zh-TW"/>
        </w:rPr>
        <w:t>ervice Diagram</w:t>
      </w:r>
    </w:p>
    <w:p w:rsidR="00161586" w:rsidRDefault="00C23B90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2720975"/>
            <wp:effectExtent l="0" t="0" r="1905" b="317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E_service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86" w:rsidRDefault="00161586">
      <w:pPr>
        <w:spacing w:line="276" w:lineRule="auto"/>
        <w:rPr>
          <w:rFonts w:eastAsia="微軟正黑體"/>
          <w:lang w:eastAsia="zh-TW"/>
        </w:rPr>
      </w:pPr>
    </w:p>
    <w:p w:rsidR="00161586" w:rsidRDefault="00C93F22" w:rsidP="00161586">
      <w:pPr>
        <w:pStyle w:val="a4"/>
        <w:rPr>
          <w:lang w:eastAsia="zh-TW"/>
        </w:rPr>
      </w:pPr>
      <w:r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09258E8" wp14:editId="49698F87">
                <wp:simplePos x="0" y="0"/>
                <wp:positionH relativeFrom="margin">
                  <wp:posOffset>6236970</wp:posOffset>
                </wp:positionH>
                <wp:positionV relativeFrom="margin">
                  <wp:posOffset>-224790</wp:posOffset>
                </wp:positionV>
                <wp:extent cx="123825" cy="6757670"/>
                <wp:effectExtent l="0" t="0" r="9525" b="5080"/>
                <wp:wrapNone/>
                <wp:docPr id="1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7CC9829" id="Rectangle 8" o:spid="_x0000_s1026" style="position:absolute;margin-left:491.1pt;margin-top:-17.7pt;width:9.75pt;height:532.1pt;z-index:25171097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UEi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9C64EC">
        <w:rPr>
          <w:rFonts w:ascii="微軟正黑體" w:eastAsia="微軟正黑體" w:hAnsi="微軟正黑體" w:hint="eastAsia"/>
          <w:lang w:eastAsia="zh-TW"/>
        </w:rPr>
        <w:t>六</w:t>
      </w:r>
      <w:r w:rsidR="00065617" w:rsidRPr="001151B0">
        <w:rPr>
          <w:rFonts w:hint="eastAsia"/>
          <w:lang w:eastAsia="zh-TW"/>
        </w:rPr>
        <w:t>、</w:t>
      </w:r>
      <w:r w:rsidR="00161586">
        <w:rPr>
          <w:rFonts w:hint="eastAsia"/>
          <w:lang w:eastAsia="zh-TW"/>
        </w:rPr>
        <w:t>資料庫需求及定義</w: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46D9EFC" wp14:editId="4C78F274">
                <wp:simplePos x="0" y="0"/>
                <wp:positionH relativeFrom="margin">
                  <wp:posOffset>6246421</wp:posOffset>
                </wp:positionH>
                <wp:positionV relativeFrom="margin">
                  <wp:posOffset>-225632</wp:posOffset>
                </wp:positionV>
                <wp:extent cx="123825" cy="6757670"/>
                <wp:effectExtent l="0" t="0" r="9525" b="5080"/>
                <wp:wrapNone/>
                <wp:docPr id="3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77512C7" id="Rectangle 8" o:spid="_x0000_s1026" style="position:absolute;margin-left:491.85pt;margin-top:-17.75pt;width:9.75pt;height:532.1pt;z-index:25168947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Jb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O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</w:p>
    <w:p w:rsidR="00161586" w:rsidRDefault="008A7829" w:rsidP="008A782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8.1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創建資料庫表格</w:t>
      </w:r>
    </w:p>
    <w:p w:rsidR="008A7829" w:rsidRPr="001E3A5D" w:rsidRDefault="008A7829" w:rsidP="008A782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1E3A5D">
        <w:rPr>
          <w:rFonts w:eastAsia="微軟正黑體" w:hint="eastAsia"/>
          <w:b/>
          <w:sz w:val="24"/>
          <w:szCs w:val="24"/>
          <w:lang w:eastAsia="zh-TW"/>
        </w:rPr>
        <w:t>使用者表格</w:t>
      </w:r>
    </w:p>
    <w:tbl>
      <w:tblPr>
        <w:tblStyle w:val="afe"/>
        <w:tblW w:w="0" w:type="auto"/>
        <w:tblInd w:w="1200" w:type="dxa"/>
        <w:tblLook w:val="04A0" w:firstRow="1" w:lastRow="0" w:firstColumn="1" w:lastColumn="0" w:noHBand="0" w:noVBand="1"/>
      </w:tblPr>
      <w:tblGrid>
        <w:gridCol w:w="1219"/>
        <w:gridCol w:w="1219"/>
        <w:gridCol w:w="1219"/>
        <w:gridCol w:w="1220"/>
        <w:gridCol w:w="1220"/>
        <w:gridCol w:w="1220"/>
        <w:gridCol w:w="1220"/>
      </w:tblGrid>
      <w:tr w:rsidR="008A7829" w:rsidTr="001E3A5D">
        <w:tc>
          <w:tcPr>
            <w:tcW w:w="8537" w:type="dxa"/>
            <w:gridSpan w:val="7"/>
          </w:tcPr>
          <w:p w:rsid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4"/>
                <w:szCs w:val="24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使用者</w:t>
            </w:r>
          </w:p>
        </w:tc>
      </w:tr>
      <w:tr w:rsidR="008A7829" w:rsidTr="008A7829">
        <w:tc>
          <w:tcPr>
            <w:tcW w:w="1219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u w:val="single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u w:val="single"/>
                <w:lang w:eastAsia="zh-TW"/>
              </w:rPr>
              <w:t>使用者編號</w:t>
            </w:r>
          </w:p>
        </w:tc>
        <w:tc>
          <w:tcPr>
            <w:tcW w:w="1219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密碼</w:t>
            </w:r>
          </w:p>
        </w:tc>
        <w:tc>
          <w:tcPr>
            <w:tcW w:w="1219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姓名</w:t>
            </w:r>
          </w:p>
        </w:tc>
        <w:tc>
          <w:tcPr>
            <w:tcW w:w="1220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性別</w:t>
            </w:r>
          </w:p>
        </w:tc>
        <w:tc>
          <w:tcPr>
            <w:tcW w:w="1220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部門</w:t>
            </w:r>
          </w:p>
        </w:tc>
        <w:tc>
          <w:tcPr>
            <w:tcW w:w="1220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職位</w:t>
            </w:r>
          </w:p>
        </w:tc>
        <w:tc>
          <w:tcPr>
            <w:tcW w:w="1220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班別</w:t>
            </w:r>
          </w:p>
        </w:tc>
      </w:tr>
    </w:tbl>
    <w:p w:rsidR="001E3A5D" w:rsidRDefault="001E3A5D" w:rsidP="001E3A5D">
      <w:pPr>
        <w:pStyle w:val="ac"/>
        <w:spacing w:line="276" w:lineRule="auto"/>
        <w:ind w:left="1200"/>
      </w:pP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 xml:space="preserve">Creat table </w:t>
      </w:r>
      <w:r w:rsidRPr="001E3A5D">
        <w:rPr>
          <w:rFonts w:hint="eastAsia"/>
        </w:rPr>
        <w:t>使用者</w:t>
      </w:r>
      <w:r w:rsidRPr="001E3A5D">
        <w:t xml:space="preserve">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 xml:space="preserve">( </w:t>
      </w:r>
      <w:r w:rsidRPr="001E3A5D">
        <w:tab/>
      </w:r>
      <w:r w:rsidRPr="001E3A5D">
        <w:tab/>
      </w:r>
      <w:r w:rsidRPr="001E3A5D">
        <w:rPr>
          <w:rFonts w:hint="eastAsia"/>
        </w:rPr>
        <w:t>使用者</w:t>
      </w:r>
      <w:r w:rsidRPr="001E3A5D">
        <w:t>編號</w:t>
      </w:r>
      <w:r w:rsidRPr="001E3A5D">
        <w:t xml:space="preserve"> </w:t>
      </w:r>
      <w:r w:rsidRPr="001E3A5D">
        <w:tab/>
        <w:t xml:space="preserve">int </w:t>
      </w:r>
      <w:r w:rsidRPr="001E3A5D">
        <w:tab/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密碼</w:t>
      </w:r>
      <w:r w:rsidRPr="001E3A5D">
        <w:tab/>
        <w:t xml:space="preserve"> </w:t>
      </w:r>
      <w:r w:rsidRPr="001E3A5D">
        <w:rPr>
          <w:rFonts w:hint="eastAsia"/>
        </w:rPr>
        <w:tab/>
      </w:r>
      <w:r w:rsidRPr="001E3A5D">
        <w:t xml:space="preserve">varchar(25) 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姓名</w:t>
      </w:r>
      <w:r w:rsidRPr="001E3A5D">
        <w:tab/>
        <w:t xml:space="preserve"> </w:t>
      </w:r>
      <w:r w:rsidRPr="001E3A5D">
        <w:tab/>
        <w:t>varchar(25)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性別</w:t>
      </w:r>
      <w:r w:rsidRPr="001E3A5D">
        <w:tab/>
        <w:t xml:space="preserve"> </w:t>
      </w:r>
      <w:r w:rsidRPr="001E3A5D">
        <w:tab/>
        <w:t xml:space="preserve">int </w:t>
      </w:r>
      <w:r w:rsidRPr="001E3A5D">
        <w:tab/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部門</w:t>
      </w:r>
      <w:r w:rsidRPr="001E3A5D">
        <w:tab/>
        <w:t xml:space="preserve"> </w:t>
      </w:r>
      <w:r w:rsidRPr="001E3A5D">
        <w:tab/>
        <w:t>varchar(25)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職位</w:t>
      </w:r>
      <w:r w:rsidRPr="001E3A5D">
        <w:tab/>
        <w:t xml:space="preserve"> </w:t>
      </w:r>
      <w:r w:rsidRPr="001E3A5D">
        <w:tab/>
        <w:t>int</w:t>
      </w:r>
      <w:r w:rsidRPr="001E3A5D">
        <w:tab/>
        <w:t xml:space="preserve"> 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班別</w:t>
      </w:r>
      <w:r w:rsidRPr="001E3A5D">
        <w:tab/>
        <w:t xml:space="preserve"> </w:t>
      </w:r>
      <w:r w:rsidRPr="001E3A5D">
        <w:tab/>
        <w:t>int</w:t>
      </w:r>
      <w:r w:rsidRPr="001E3A5D">
        <w:tab/>
        <w:t xml:space="preserve"> </w:t>
      </w:r>
      <w:r w:rsidRPr="001E3A5D">
        <w:tab/>
        <w:t xml:space="preserve">not null, </w:t>
      </w:r>
    </w:p>
    <w:p w:rsidR="001E3A5D" w:rsidRPr="001E3A5D" w:rsidRDefault="001E3A5D" w:rsidP="00606A38">
      <w:pPr>
        <w:pStyle w:val="ac"/>
        <w:spacing w:line="276" w:lineRule="auto"/>
        <w:ind w:left="1200"/>
      </w:pPr>
      <w:r w:rsidRPr="001E3A5D">
        <w:tab/>
      </w:r>
      <w:r w:rsidRPr="001E3A5D">
        <w:tab/>
        <w:t>primary key(</w:t>
      </w:r>
      <w:r w:rsidRPr="001E3A5D">
        <w:rPr>
          <w:rFonts w:hint="eastAsia"/>
        </w:rPr>
        <w:t>使用者</w:t>
      </w:r>
      <w:r w:rsidRPr="001E3A5D">
        <w:t>編號</w:t>
      </w:r>
      <w:r w:rsidR="00606A38">
        <w:t>)</w:t>
      </w:r>
      <w:r w:rsidRPr="001E3A5D">
        <w:t xml:space="preserve"> </w:t>
      </w:r>
    </w:p>
    <w:p w:rsidR="008A7829" w:rsidRDefault="001E3A5D" w:rsidP="001E3A5D">
      <w:pPr>
        <w:pStyle w:val="ac"/>
        <w:spacing w:line="276" w:lineRule="auto"/>
        <w:ind w:left="1200"/>
      </w:pPr>
      <w:r w:rsidRPr="001E3A5D">
        <w:t>)</w:t>
      </w:r>
    </w:p>
    <w:p w:rsidR="001E3A5D" w:rsidRPr="001E3A5D" w:rsidRDefault="001E3A5D" w:rsidP="001E3A5D">
      <w:pPr>
        <w:pStyle w:val="ac"/>
        <w:spacing w:line="276" w:lineRule="auto"/>
        <w:ind w:left="1200"/>
      </w:pPr>
    </w:p>
    <w:p w:rsidR="001E3A5D" w:rsidRPr="001E3A5D" w:rsidRDefault="001E3A5D" w:rsidP="008A782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1E3A5D">
        <w:rPr>
          <w:rFonts w:eastAsia="微軟正黑體" w:hint="eastAsia"/>
          <w:b/>
          <w:sz w:val="24"/>
          <w:szCs w:val="24"/>
          <w:lang w:eastAsia="zh-TW"/>
        </w:rPr>
        <w:t>請假表格</w:t>
      </w:r>
    </w:p>
    <w:tbl>
      <w:tblPr>
        <w:tblStyle w:val="afe"/>
        <w:tblW w:w="0" w:type="auto"/>
        <w:tblInd w:w="1200" w:type="dxa"/>
        <w:tblLook w:val="04A0" w:firstRow="1" w:lastRow="0" w:firstColumn="1" w:lastColumn="0" w:noHBand="0" w:noVBand="1"/>
      </w:tblPr>
      <w:tblGrid>
        <w:gridCol w:w="1067"/>
        <w:gridCol w:w="1067"/>
        <w:gridCol w:w="1067"/>
        <w:gridCol w:w="1067"/>
        <w:gridCol w:w="1067"/>
        <w:gridCol w:w="1067"/>
        <w:gridCol w:w="1067"/>
        <w:gridCol w:w="1068"/>
      </w:tblGrid>
      <w:tr w:rsidR="008A7829" w:rsidRPr="008A7829" w:rsidTr="001E3A5D">
        <w:tc>
          <w:tcPr>
            <w:tcW w:w="8537" w:type="dxa"/>
            <w:gridSpan w:val="8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lastRenderedPageBreak/>
              <w:t>請假</w:t>
            </w:r>
          </w:p>
        </w:tc>
      </w:tr>
      <w:tr w:rsidR="008A7829" w:rsidRPr="008A7829" w:rsidTr="008A7829"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u w:val="single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u w:val="single"/>
                <w:lang w:eastAsia="zh-TW"/>
              </w:rPr>
              <w:t>請假編號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使用者編號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請假類別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開始時間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結束時間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事由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備註</w:t>
            </w:r>
          </w:p>
        </w:tc>
        <w:tc>
          <w:tcPr>
            <w:tcW w:w="1068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狀態</w:t>
            </w:r>
          </w:p>
        </w:tc>
      </w:tr>
    </w:tbl>
    <w:p w:rsidR="001E3A5D" w:rsidRDefault="001E3A5D" w:rsidP="001E3A5D">
      <w:pPr>
        <w:pStyle w:val="ac"/>
        <w:spacing w:line="276" w:lineRule="auto"/>
        <w:ind w:left="1200"/>
      </w:pPr>
    </w:p>
    <w:p w:rsidR="001E3A5D" w:rsidRPr="001E3A5D" w:rsidRDefault="00606A38" w:rsidP="001E3A5D">
      <w:pPr>
        <w:pStyle w:val="ac"/>
        <w:spacing w:line="276" w:lineRule="auto"/>
        <w:ind w:left="1200"/>
      </w:pPr>
      <w:r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6FA1BDD" wp14:editId="540BD150">
                <wp:simplePos x="0" y="0"/>
                <wp:positionH relativeFrom="margin">
                  <wp:posOffset>6242150</wp:posOffset>
                </wp:positionH>
                <wp:positionV relativeFrom="margin">
                  <wp:posOffset>6524625</wp:posOffset>
                </wp:positionV>
                <wp:extent cx="114300" cy="3029585"/>
                <wp:effectExtent l="0" t="0" r="9525" b="0"/>
                <wp:wrapNone/>
                <wp:docPr id="2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CF5067A" id="Rectangle 9" o:spid="_x0000_s1026" style="position:absolute;margin-left:491.5pt;margin-top:513.75pt;width:9pt;height:238.55pt;z-index:2517130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PjF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="001E3A5D" w:rsidRPr="001E3A5D">
        <w:t xml:space="preserve">Creat table </w:t>
      </w:r>
      <w:r w:rsidR="001E3A5D" w:rsidRPr="001E3A5D">
        <w:rPr>
          <w:rFonts w:hint="eastAsia"/>
        </w:rPr>
        <w:t>使用者</w:t>
      </w:r>
      <w:r w:rsidR="001E3A5D" w:rsidRPr="001E3A5D">
        <w:t xml:space="preserve">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 xml:space="preserve">( </w:t>
      </w:r>
      <w:r w:rsidRPr="001E3A5D">
        <w:tab/>
      </w:r>
      <w:r w:rsidRPr="001E3A5D">
        <w:tab/>
      </w:r>
      <w:r w:rsidRPr="00606A38">
        <w:rPr>
          <w:rFonts w:hint="eastAsia"/>
        </w:rPr>
        <w:t>請假</w:t>
      </w:r>
      <w:r w:rsidRPr="001E3A5D">
        <w:t>編號</w:t>
      </w:r>
      <w:r w:rsidRPr="001E3A5D">
        <w:t xml:space="preserve"> </w:t>
      </w:r>
      <w:r w:rsidRPr="001E3A5D">
        <w:tab/>
        <w:t xml:space="preserve">int </w:t>
      </w:r>
      <w:r w:rsidRPr="001E3A5D">
        <w:tab/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使用者編號</w:t>
      </w:r>
      <w:r w:rsidRPr="001E3A5D">
        <w:tab/>
      </w:r>
      <w:r w:rsidRPr="00606A38">
        <w:rPr>
          <w:rFonts w:hint="eastAsia"/>
        </w:rPr>
        <w:t>int</w:t>
      </w:r>
      <w:r w:rsidRPr="00606A38">
        <w:rPr>
          <w:rFonts w:hint="eastAsia"/>
        </w:rPr>
        <w:tab/>
      </w:r>
      <w:r w:rsidRPr="001E3A5D">
        <w:t xml:space="preserve"> 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請假類別</w:t>
      </w:r>
      <w:r w:rsidR="00606A38">
        <w:t xml:space="preserve"> </w:t>
      </w:r>
      <w:r w:rsidR="00606A38">
        <w:tab/>
      </w:r>
      <w:r w:rsidR="00606A38" w:rsidRPr="00606A38">
        <w:rPr>
          <w:rFonts w:hint="eastAsia"/>
        </w:rPr>
        <w:t>int</w:t>
      </w:r>
      <w:r w:rsidR="00606A38" w:rsidRPr="00606A38">
        <w:rPr>
          <w:rFonts w:hint="eastAsia"/>
        </w:rPr>
        <w:tab/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開始時間</w:t>
      </w:r>
      <w:r w:rsidRPr="001E3A5D">
        <w:t xml:space="preserve"> </w:t>
      </w:r>
      <w:r w:rsidRPr="001E3A5D">
        <w:tab/>
      </w:r>
      <w:r w:rsidR="00606A38" w:rsidRPr="001E3A5D">
        <w:t>varchar(25)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結束時間</w:t>
      </w:r>
      <w:r w:rsidRPr="001E3A5D">
        <w:t xml:space="preserve"> </w:t>
      </w:r>
      <w:r w:rsidRPr="001E3A5D">
        <w:tab/>
        <w:t>varchar(25)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事由</w:t>
      </w:r>
      <w:r w:rsidRPr="001E3A5D">
        <w:tab/>
        <w:t xml:space="preserve"> </w:t>
      </w:r>
      <w:r w:rsidRPr="001E3A5D">
        <w:tab/>
      </w:r>
      <w:r w:rsidR="00606A38" w:rsidRPr="001E3A5D">
        <w:t>varchar(25)</w:t>
      </w:r>
      <w:r w:rsidRPr="001E3A5D">
        <w:t xml:space="preserve"> </w:t>
      </w:r>
      <w:r w:rsidRPr="001E3A5D">
        <w:tab/>
        <w:t xml:space="preserve">not null, </w:t>
      </w:r>
    </w:p>
    <w:p w:rsid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備註</w:t>
      </w:r>
      <w:r w:rsidRPr="001E3A5D">
        <w:tab/>
        <w:t xml:space="preserve"> </w:t>
      </w:r>
      <w:r w:rsidRPr="001E3A5D">
        <w:tab/>
      </w:r>
      <w:r w:rsidR="00606A38" w:rsidRPr="001E3A5D">
        <w:t>varchar(25)</w:t>
      </w:r>
      <w:r w:rsidRPr="001E3A5D">
        <w:t xml:space="preserve"> </w:t>
      </w:r>
      <w:r w:rsidRPr="001E3A5D">
        <w:tab/>
        <w:t xml:space="preserve">not null, </w:t>
      </w:r>
    </w:p>
    <w:p w:rsidR="00606A38" w:rsidRPr="001E3A5D" w:rsidRDefault="00606A38" w:rsidP="001E3A5D">
      <w:pPr>
        <w:pStyle w:val="ac"/>
        <w:spacing w:line="276" w:lineRule="auto"/>
        <w:ind w:left="1200"/>
      </w:pPr>
      <w:r>
        <w:tab/>
      </w:r>
      <w:r>
        <w:tab/>
      </w:r>
      <w:r w:rsidRPr="00606A38">
        <w:rPr>
          <w:rFonts w:hint="eastAsia"/>
        </w:rPr>
        <w:t>狀態</w:t>
      </w:r>
      <w:r>
        <w:tab/>
        <w:t xml:space="preserve"> </w:t>
      </w:r>
      <w:r>
        <w:tab/>
        <w:t>int</w:t>
      </w:r>
      <w:r>
        <w:tab/>
        <w:t xml:space="preserve"> </w:t>
      </w:r>
      <w:r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  <w:t>primary key(</w:t>
      </w:r>
      <w:r w:rsidR="00606A38" w:rsidRPr="00606A38">
        <w:rPr>
          <w:rFonts w:hint="eastAsia"/>
        </w:rPr>
        <w:t>請假</w:t>
      </w:r>
      <w:r w:rsidRPr="001E3A5D">
        <w:t>編號</w:t>
      </w:r>
      <w:r w:rsidRPr="001E3A5D">
        <w:t xml:space="preserve">), </w:t>
      </w:r>
    </w:p>
    <w:p w:rsidR="001E3A5D" w:rsidRPr="001E3A5D" w:rsidRDefault="001E3A5D" w:rsidP="00606A38">
      <w:pPr>
        <w:pStyle w:val="ac"/>
        <w:spacing w:line="276" w:lineRule="auto"/>
        <w:ind w:left="1200"/>
      </w:pPr>
      <w:r w:rsidRPr="001E3A5D">
        <w:tab/>
      </w:r>
      <w:r w:rsidRPr="001E3A5D">
        <w:tab/>
        <w:t>foreign key(</w:t>
      </w:r>
      <w:r w:rsidR="00606A38" w:rsidRPr="00606A38">
        <w:rPr>
          <w:rFonts w:hint="eastAsia"/>
        </w:rPr>
        <w:t>使用者</w:t>
      </w:r>
      <w:r w:rsidRPr="001E3A5D">
        <w:t>編號</w:t>
      </w:r>
      <w:r w:rsidRPr="001E3A5D">
        <w:t xml:space="preserve">) reference to </w:t>
      </w:r>
      <w:r w:rsidR="00606A38" w:rsidRPr="00606A38">
        <w:rPr>
          <w:rFonts w:hint="eastAsia"/>
        </w:rPr>
        <w:t>使用者</w:t>
      </w:r>
      <w:r w:rsidRPr="001E3A5D">
        <w:t>(</w:t>
      </w:r>
      <w:r w:rsidR="00606A38" w:rsidRPr="00606A38">
        <w:rPr>
          <w:rFonts w:hint="eastAsia"/>
        </w:rPr>
        <w:t>使用者</w:t>
      </w:r>
      <w:r w:rsidRPr="001E3A5D">
        <w:t>編號</w:t>
      </w:r>
      <w:r w:rsidR="00606A38">
        <w:t>)</w:t>
      </w:r>
      <w:r w:rsidRPr="001E3A5D">
        <w:t xml:space="preserve"> </w:t>
      </w:r>
    </w:p>
    <w:p w:rsidR="00606A38" w:rsidRDefault="001E3A5D" w:rsidP="008A7829">
      <w:pPr>
        <w:pStyle w:val="ac"/>
        <w:spacing w:line="276" w:lineRule="auto"/>
        <w:ind w:left="1200"/>
      </w:pPr>
      <w:r w:rsidRPr="001E3A5D">
        <w:t>)</w:t>
      </w:r>
    </w:p>
    <w:p w:rsidR="00606A38" w:rsidRDefault="00606A38" w:rsidP="00606A3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8.2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系統資料庫</w:t>
      </w:r>
      <w:r w:rsidR="0072775A">
        <w:rPr>
          <w:rFonts w:eastAsia="微軟正黑體" w:hint="eastAsia"/>
          <w:b/>
          <w:sz w:val="28"/>
          <w:szCs w:val="28"/>
          <w:lang w:eastAsia="zh-TW"/>
        </w:rPr>
        <w:t>的</w:t>
      </w:r>
      <w:r>
        <w:rPr>
          <w:rFonts w:eastAsia="微軟正黑體" w:hint="eastAsia"/>
          <w:b/>
          <w:sz w:val="28"/>
          <w:szCs w:val="28"/>
          <w:lang w:eastAsia="zh-TW"/>
        </w:rPr>
        <w:t>ER</w:t>
      </w:r>
      <w:r>
        <w:rPr>
          <w:rFonts w:eastAsia="微軟正黑體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Model</w:t>
      </w:r>
    </w:p>
    <w:p w:rsidR="00606A38" w:rsidRPr="00606A38" w:rsidRDefault="008E66E5" w:rsidP="00606A3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20DA8B2" wp14:editId="210D9998">
                <wp:simplePos x="0" y="0"/>
                <wp:positionH relativeFrom="margin">
                  <wp:posOffset>6257290</wp:posOffset>
                </wp:positionH>
                <wp:positionV relativeFrom="margin">
                  <wp:posOffset>-224928</wp:posOffset>
                </wp:positionV>
                <wp:extent cx="123825" cy="6757670"/>
                <wp:effectExtent l="0" t="0" r="9525" b="5080"/>
                <wp:wrapNone/>
                <wp:docPr id="5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E71A1C6" id="Rectangle 8" o:spid="_x0000_s1026" style="position:absolute;margin-left:492.7pt;margin-top:-17.7pt;width:9.75pt;height:532.1pt;z-index:25171507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" fillcolor="#00b0f0" stroked="f">
                <w10:wrap anchorx="margin" anchory="margin"/>
              </v:rect>
            </w:pict>
          </mc:Fallback>
        </mc:AlternateContent>
      </w:r>
      <w:r w:rsidR="00E75FE6">
        <w:rPr>
          <w:rFonts w:eastAsia="微軟正黑體"/>
          <w:b/>
          <w:noProof/>
          <w:sz w:val="28"/>
          <w:szCs w:val="28"/>
          <w:lang w:eastAsia="zh-TW"/>
        </w:rPr>
        <w:drawing>
          <wp:inline distT="0" distB="0" distL="0" distR="0">
            <wp:extent cx="6189345" cy="2181860"/>
            <wp:effectExtent l="0" t="0" r="1905" b="889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054FD72" wp14:editId="778BD28E">
                <wp:simplePos x="0" y="0"/>
                <wp:positionH relativeFrom="margin">
                  <wp:posOffset>6265111</wp:posOffset>
                </wp:positionH>
                <wp:positionV relativeFrom="margin">
                  <wp:posOffset>6527266</wp:posOffset>
                </wp:positionV>
                <wp:extent cx="123825" cy="3029585"/>
                <wp:effectExtent l="0" t="0" r="9525" b="0"/>
                <wp:wrapNone/>
                <wp:docPr id="3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E46C8F3" id="Rectangle 9" o:spid="_x0000_s1026" style="position:absolute;margin-left:493.3pt;margin-top:513.95pt;width:9.75pt;height:238.55pt;z-index:25169049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</w:p>
    <w:p w:rsidR="00835019" w:rsidRPr="00855958" w:rsidRDefault="00161586" w:rsidP="00855958">
      <w:pPr>
        <w:spacing w:line="276" w:lineRule="auto"/>
        <w:rPr>
          <w:rFonts w:eastAsia="微軟正黑體"/>
          <w:sz w:val="24"/>
          <w:szCs w:val="24"/>
          <w:lang w:eastAsia="zh-TW"/>
        </w:rPr>
      </w:pP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447816A" wp14:editId="563CB3A5">
                <wp:simplePos x="0" y="0"/>
                <wp:positionH relativeFrom="margin">
                  <wp:posOffset>6257925</wp:posOffset>
                </wp:positionH>
                <wp:positionV relativeFrom="margin">
                  <wp:posOffset>-238125</wp:posOffset>
                </wp:positionV>
                <wp:extent cx="123825" cy="6757670"/>
                <wp:effectExtent l="0" t="0" r="9525" b="5080"/>
                <wp:wrapNone/>
                <wp:docPr id="3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52962FF" id="Rectangle 8" o:spid="_x0000_s1026" style="position:absolute;margin-left:492.75pt;margin-top:-18.75pt;width:9.75pt;height:532.1pt;z-index:251686400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Dp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K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4AF9C" wp14:editId="2191D861">
                <wp:simplePos x="0" y="0"/>
                <wp:positionH relativeFrom="margin">
                  <wp:posOffset>6258296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5B07970" id="Rectangle 9" o:spid="_x0000_s1026" style="position:absolute;margin-left:492.8pt;margin-top:513.4pt;width:9.75pt;height:238.55pt;z-index:2516874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tLrAg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326B982" wp14:editId="2FA799E0">
                <wp:simplePos x="0" y="0"/>
                <wp:positionH relativeFrom="margin">
                  <wp:posOffset>6258296</wp:posOffset>
                </wp:positionH>
                <wp:positionV relativeFrom="margin">
                  <wp:posOffset>6524633</wp:posOffset>
                </wp:positionV>
                <wp:extent cx="123825" cy="3029585"/>
                <wp:effectExtent l="0" t="0" r="9525" b="0"/>
                <wp:wrapNone/>
                <wp:docPr id="3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7299E10F" id="Rectangle 9" o:spid="_x0000_s1026" style="position:absolute;margin-left:492.8pt;margin-top:513.75pt;width:9.75pt;height:238.55pt;z-index:25168435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Xn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BC704B6" wp14:editId="2D0C87E5">
                <wp:simplePos x="0" y="0"/>
                <wp:positionH relativeFrom="margin">
                  <wp:posOffset>6258297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550A3BA" id="Rectangle 9" o:spid="_x0000_s1026" style="position:absolute;margin-left:492.8pt;margin-top:513.4pt;width:9.75pt;height:238.55pt;z-index:2516812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dV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LTi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</w:p>
    <w:sectPr w:rsidR="00835019" w:rsidRPr="00855958" w:rsidSect="00E53536">
      <w:footerReference w:type="default" r:id="rId25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72ED" w:rsidRDefault="007572ED">
      <w:pPr>
        <w:spacing w:after="0" w:line="240" w:lineRule="auto"/>
      </w:pPr>
      <w:r>
        <w:separator/>
      </w:r>
    </w:p>
  </w:endnote>
  <w:endnote w:type="continuationSeparator" w:id="0">
    <w:p w:rsidR="007572ED" w:rsidRDefault="00757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477926"/>
      <w:docPartObj>
        <w:docPartGallery w:val="Page Numbers (Bottom of Page)"/>
        <w:docPartUnique/>
      </w:docPartObj>
    </w:sdtPr>
    <w:sdtEndPr/>
    <w:sdtContent>
      <w:p w:rsidR="001E3A5D" w:rsidRDefault="001E3A5D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4EC" w:rsidRPr="009C64EC">
          <w:rPr>
            <w:noProof/>
            <w:lang w:val="zh-TW" w:eastAsia="zh-TW"/>
          </w:rPr>
          <w:t>1</w:t>
        </w:r>
        <w:r>
          <w:fldChar w:fldCharType="end"/>
        </w:r>
      </w:p>
    </w:sdtContent>
  </w:sdt>
  <w:p w:rsidR="001E3A5D" w:rsidRDefault="001E3A5D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72ED" w:rsidRDefault="007572ED">
      <w:pPr>
        <w:spacing w:after="0" w:line="240" w:lineRule="auto"/>
      </w:pPr>
      <w:r>
        <w:separator/>
      </w:r>
    </w:p>
  </w:footnote>
  <w:footnote w:type="continuationSeparator" w:id="0">
    <w:p w:rsidR="007572ED" w:rsidRDefault="007572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76FD1"/>
    <w:multiLevelType w:val="hybridMultilevel"/>
    <w:tmpl w:val="C6EC01C0"/>
    <w:lvl w:ilvl="0" w:tplc="04090001">
      <w:start w:val="1"/>
      <w:numFmt w:val="bullet"/>
      <w:lvlText w:val=""/>
      <w:lvlJc w:val="left"/>
      <w:pPr>
        <w:ind w:left="12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6" w:hanging="480"/>
      </w:pPr>
      <w:rPr>
        <w:rFonts w:ascii="Wingdings" w:hAnsi="Wingdings" w:hint="default"/>
      </w:rPr>
    </w:lvl>
  </w:abstractNum>
  <w:abstractNum w:abstractNumId="1">
    <w:nsid w:val="0765612A"/>
    <w:multiLevelType w:val="hybridMultilevel"/>
    <w:tmpl w:val="CA0E0FCE"/>
    <w:lvl w:ilvl="0" w:tplc="B248EB5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B2416CA"/>
    <w:multiLevelType w:val="hybridMultilevel"/>
    <w:tmpl w:val="7D3E2A90"/>
    <w:lvl w:ilvl="0" w:tplc="22A6A99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">
    <w:nsid w:val="2B6C1323"/>
    <w:multiLevelType w:val="hybridMultilevel"/>
    <w:tmpl w:val="602254B4"/>
    <w:lvl w:ilvl="0" w:tplc="7402EC8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4">
    <w:nsid w:val="316E7356"/>
    <w:multiLevelType w:val="hybridMultilevel"/>
    <w:tmpl w:val="F136689C"/>
    <w:lvl w:ilvl="0" w:tplc="DD1E5AC4">
      <w:start w:val="1"/>
      <w:numFmt w:val="bullet"/>
      <w:lvlText w:val=""/>
      <w:lvlJc w:val="left"/>
      <w:pPr>
        <w:ind w:left="36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285482A"/>
    <w:multiLevelType w:val="hybridMultilevel"/>
    <w:tmpl w:val="87D8076C"/>
    <w:lvl w:ilvl="0" w:tplc="8AE8484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">
    <w:nsid w:val="4A503569"/>
    <w:multiLevelType w:val="hybridMultilevel"/>
    <w:tmpl w:val="27ECDE34"/>
    <w:lvl w:ilvl="0" w:tplc="7A104ADC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7">
    <w:nsid w:val="4AE044BD"/>
    <w:multiLevelType w:val="hybridMultilevel"/>
    <w:tmpl w:val="5F8AC8D6"/>
    <w:lvl w:ilvl="0" w:tplc="CBD068F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8">
    <w:nsid w:val="4E2B0EDB"/>
    <w:multiLevelType w:val="hybridMultilevel"/>
    <w:tmpl w:val="87E6126C"/>
    <w:lvl w:ilvl="0" w:tplc="4D5C303A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>
    <w:nsid w:val="5F3A7A3D"/>
    <w:multiLevelType w:val="hybridMultilevel"/>
    <w:tmpl w:val="0CEC006C"/>
    <w:lvl w:ilvl="0" w:tplc="E996DB8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0">
    <w:nsid w:val="64E1664C"/>
    <w:multiLevelType w:val="hybridMultilevel"/>
    <w:tmpl w:val="9BB6143E"/>
    <w:lvl w:ilvl="0" w:tplc="FBF6C24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1">
    <w:nsid w:val="66034209"/>
    <w:multiLevelType w:val="hybridMultilevel"/>
    <w:tmpl w:val="62B06F8A"/>
    <w:lvl w:ilvl="0" w:tplc="B248EB54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63321384">
      <w:start w:val="2"/>
      <w:numFmt w:val="bullet"/>
      <w:lvlText w:val="-"/>
      <w:lvlJc w:val="left"/>
      <w:pPr>
        <w:ind w:left="1560" w:hanging="360"/>
      </w:pPr>
      <w:rPr>
        <w:rFonts w:ascii="微軟正黑體" w:eastAsia="微軟正黑體" w:hAnsi="微軟正黑體" w:cs="微軟正黑體" w:hint="eastAsia"/>
        <w:b w:val="0"/>
        <w:sz w:val="22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2"/>
  </w:num>
  <w:num w:numId="5">
    <w:abstractNumId w:val="7"/>
  </w:num>
  <w:num w:numId="6">
    <w:abstractNumId w:val="9"/>
  </w:num>
  <w:num w:numId="7">
    <w:abstractNumId w:val="6"/>
  </w:num>
  <w:num w:numId="8">
    <w:abstractNumId w:val="8"/>
  </w:num>
  <w:num w:numId="9">
    <w:abstractNumId w:val="3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DateAndTime/>
  <w:doNotDisplayPageBoundaries/>
  <w:bordersDoNotSurroundHeader/>
  <w:bordersDoNotSurroundFooter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715"/>
    <w:rsid w:val="00007CA5"/>
    <w:rsid w:val="00036D4D"/>
    <w:rsid w:val="00037D47"/>
    <w:rsid w:val="000459AA"/>
    <w:rsid w:val="00065617"/>
    <w:rsid w:val="000979F0"/>
    <w:rsid w:val="000F09E3"/>
    <w:rsid w:val="001151B0"/>
    <w:rsid w:val="001163B2"/>
    <w:rsid w:val="00140016"/>
    <w:rsid w:val="00161586"/>
    <w:rsid w:val="00184E74"/>
    <w:rsid w:val="00185778"/>
    <w:rsid w:val="0019693D"/>
    <w:rsid w:val="0019789C"/>
    <w:rsid w:val="001E0460"/>
    <w:rsid w:val="001E3A5D"/>
    <w:rsid w:val="00212ACF"/>
    <w:rsid w:val="00261A3C"/>
    <w:rsid w:val="00265DC7"/>
    <w:rsid w:val="002B5499"/>
    <w:rsid w:val="003130D4"/>
    <w:rsid w:val="00324417"/>
    <w:rsid w:val="003D7CCF"/>
    <w:rsid w:val="00412653"/>
    <w:rsid w:val="00442715"/>
    <w:rsid w:val="004A12CA"/>
    <w:rsid w:val="004B44AD"/>
    <w:rsid w:val="004B47B0"/>
    <w:rsid w:val="004B656C"/>
    <w:rsid w:val="004C2169"/>
    <w:rsid w:val="004C44D3"/>
    <w:rsid w:val="004C4DF7"/>
    <w:rsid w:val="00547185"/>
    <w:rsid w:val="0057788E"/>
    <w:rsid w:val="005847DD"/>
    <w:rsid w:val="005964C0"/>
    <w:rsid w:val="00596AA1"/>
    <w:rsid w:val="005B090F"/>
    <w:rsid w:val="005B0B9D"/>
    <w:rsid w:val="005B1FE8"/>
    <w:rsid w:val="005B7E58"/>
    <w:rsid w:val="005C399E"/>
    <w:rsid w:val="0060076A"/>
    <w:rsid w:val="00606A38"/>
    <w:rsid w:val="006340A2"/>
    <w:rsid w:val="00692B6A"/>
    <w:rsid w:val="006B1A41"/>
    <w:rsid w:val="006C3FCF"/>
    <w:rsid w:val="006E4544"/>
    <w:rsid w:val="00702E9C"/>
    <w:rsid w:val="007210C3"/>
    <w:rsid w:val="0072775A"/>
    <w:rsid w:val="00735AD7"/>
    <w:rsid w:val="00740A91"/>
    <w:rsid w:val="007572ED"/>
    <w:rsid w:val="00761058"/>
    <w:rsid w:val="00777127"/>
    <w:rsid w:val="007A7516"/>
    <w:rsid w:val="00835019"/>
    <w:rsid w:val="00855958"/>
    <w:rsid w:val="008871B3"/>
    <w:rsid w:val="008A683F"/>
    <w:rsid w:val="008A7829"/>
    <w:rsid w:val="008C7E7B"/>
    <w:rsid w:val="008D5DBF"/>
    <w:rsid w:val="008E66E5"/>
    <w:rsid w:val="008F76B9"/>
    <w:rsid w:val="009017A3"/>
    <w:rsid w:val="009173F1"/>
    <w:rsid w:val="0091747F"/>
    <w:rsid w:val="009279A8"/>
    <w:rsid w:val="00943367"/>
    <w:rsid w:val="0095172C"/>
    <w:rsid w:val="00997178"/>
    <w:rsid w:val="009C2339"/>
    <w:rsid w:val="009C64EC"/>
    <w:rsid w:val="009F58D6"/>
    <w:rsid w:val="00A0504C"/>
    <w:rsid w:val="00A1172B"/>
    <w:rsid w:val="00A15D94"/>
    <w:rsid w:val="00A2379F"/>
    <w:rsid w:val="00A30321"/>
    <w:rsid w:val="00A51546"/>
    <w:rsid w:val="00A62CFB"/>
    <w:rsid w:val="00A8591F"/>
    <w:rsid w:val="00A87550"/>
    <w:rsid w:val="00AB1E4D"/>
    <w:rsid w:val="00AD72F3"/>
    <w:rsid w:val="00AE3863"/>
    <w:rsid w:val="00AE5D8E"/>
    <w:rsid w:val="00AF272A"/>
    <w:rsid w:val="00AF6818"/>
    <w:rsid w:val="00B00383"/>
    <w:rsid w:val="00B71294"/>
    <w:rsid w:val="00BC20B6"/>
    <w:rsid w:val="00C026BE"/>
    <w:rsid w:val="00C11C0B"/>
    <w:rsid w:val="00C23B90"/>
    <w:rsid w:val="00C30E6F"/>
    <w:rsid w:val="00C61F99"/>
    <w:rsid w:val="00C71115"/>
    <w:rsid w:val="00C77667"/>
    <w:rsid w:val="00C93222"/>
    <w:rsid w:val="00C93F22"/>
    <w:rsid w:val="00CB33AD"/>
    <w:rsid w:val="00D15895"/>
    <w:rsid w:val="00D369CD"/>
    <w:rsid w:val="00D463D1"/>
    <w:rsid w:val="00D555D4"/>
    <w:rsid w:val="00DC68CC"/>
    <w:rsid w:val="00DE7C7F"/>
    <w:rsid w:val="00E508E6"/>
    <w:rsid w:val="00E53536"/>
    <w:rsid w:val="00E75FE6"/>
    <w:rsid w:val="00E84294"/>
    <w:rsid w:val="00E86CDF"/>
    <w:rsid w:val="00ED31A0"/>
    <w:rsid w:val="00EE4A3E"/>
    <w:rsid w:val="00F06C64"/>
    <w:rsid w:val="00F762BF"/>
    <w:rsid w:val="00F82946"/>
    <w:rsid w:val="00F8657A"/>
    <w:rsid w:val="00F94BF6"/>
    <w:rsid w:val="00FC5B07"/>
    <w:rsid w:val="00FD7641"/>
    <w:rsid w:val="00FE496B"/>
    <w:rsid w:val="00FE5664"/>
    <w:rsid w:val="00FE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AC4FC4-630C-44F1-9326-5F77A105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  <w:style w:type="table" w:styleId="afe">
    <w:name w:val="Table Grid"/>
    <w:basedOn w:val="a1"/>
    <w:uiPriority w:val="59"/>
    <w:rsid w:val="008A78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0.jp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jp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48C7427C62449C0B3043A4A776262E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43A00D2-6B05-4A47-9B3B-83E8A7E5B841}"/>
      </w:docPartPr>
      <w:docPartBody>
        <w:p w:rsidR="00581334" w:rsidRDefault="00C13C52">
          <w:pPr>
            <w:pStyle w:val="748C7427C62449C0B3043A4A776262E1"/>
          </w:pPr>
          <w:r>
            <w:rPr>
              <w:b/>
              <w:bCs/>
            </w:rPr>
            <w:t>[</w:t>
          </w:r>
          <w:r w:rsidRPr="005C399E">
            <w:rPr>
              <w:rFonts w:ascii="新細明體" w:eastAsia="新細明體" w:hAnsi="新細明體" w:hint="eastAsia"/>
              <w:b/>
              <w:bCs/>
            </w:rPr>
            <w:t>輸入文件副標題</w:t>
          </w:r>
          <w:r>
            <w:rPr>
              <w:b/>
              <w:bCs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52"/>
    <w:rsid w:val="000673EA"/>
    <w:rsid w:val="001457EC"/>
    <w:rsid w:val="002114CF"/>
    <w:rsid w:val="00226994"/>
    <w:rsid w:val="002626F5"/>
    <w:rsid w:val="002C04A0"/>
    <w:rsid w:val="004662D8"/>
    <w:rsid w:val="00496821"/>
    <w:rsid w:val="005578D0"/>
    <w:rsid w:val="00581334"/>
    <w:rsid w:val="0066157A"/>
    <w:rsid w:val="00791C92"/>
    <w:rsid w:val="007D30BD"/>
    <w:rsid w:val="00912EE9"/>
    <w:rsid w:val="009C3965"/>
    <w:rsid w:val="00A613EF"/>
    <w:rsid w:val="00B6417C"/>
    <w:rsid w:val="00C13C52"/>
    <w:rsid w:val="00CE7BB0"/>
    <w:rsid w:val="00EC7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B263956EF5C42938673F7E066D10D6E">
    <w:name w:val="FB263956EF5C42938673F7E066D10D6E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56B72E6C1D042ECADAD16C2FFEF4CC0">
    <w:name w:val="656B72E6C1D042ECADAD16C2FFEF4CC0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E9E0DA73A538475A97ACB72FFDB66F18">
    <w:name w:val="E9E0DA73A538475A97ACB72FFDB66F18"/>
    <w:pPr>
      <w:widowControl w:val="0"/>
    </w:pPr>
  </w:style>
  <w:style w:type="paragraph" w:customStyle="1" w:styleId="748C7427C62449C0B3043A4A776262E1">
    <w:name w:val="748C7427C62449C0B3043A4A776262E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0E0B15-D535-4A60-97CB-6CB25EB30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3260</TotalTime>
  <Pages>9</Pages>
  <Words>192</Words>
  <Characters>1101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1291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工廠電子差勤系統</dc:title>
  <dc:subject>系統設計文件</dc:subject>
  <dc:creator>jason chang</dc:creator>
  <cp:keywords/>
  <cp:lastModifiedBy>jason chang</cp:lastModifiedBy>
  <cp:revision>45</cp:revision>
  <dcterms:created xsi:type="dcterms:W3CDTF">2016-10-27T03:26:00Z</dcterms:created>
  <dcterms:modified xsi:type="dcterms:W3CDTF">2016-11-22T05:41:00Z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